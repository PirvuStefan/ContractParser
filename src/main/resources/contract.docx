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395DA1" w:rsidRDefault="00C754F0" w14:paraId="67C99093" wp14:textId="77777777">
      <w:pPr>
        <w:pStyle w:val="Heading1"/>
        <w:ind w:left="0"/>
        <w:jc w:val="both"/>
      </w:pPr>
      <w:r>
        <w:t xml:space="preserve">                                                        CONTRACT INDIVIDUAL DE MUNCĂ</w:t>
      </w:r>
    </w:p>
    <w:p xmlns:wp14="http://schemas.microsoft.com/office/word/2010/wordml" w:rsidR="00395DA1" w:rsidP="7CA550D5" w:rsidRDefault="00C754F0" w14:paraId="28C95430" wp14:textId="71702E68">
      <w:pPr>
        <w:pStyle w:val="Standard"/>
        <w:pBdr>
          <w:top w:val="single" w:color="FF000000" w:sz="4" w:space="4"/>
          <w:left w:val="single" w:color="FF000000" w:sz="4" w:space="4"/>
          <w:bottom w:val="single" w:color="FF000000" w:sz="4" w:space="4"/>
          <w:right w:val="single" w:color="FF000000" w:sz="4" w:space="4"/>
        </w:pBdr>
        <w:spacing w:after="0" w:line="264" w:lineRule="auto"/>
        <w:ind w:left="377" w:hanging="10"/>
        <w:jc w:val="center"/>
      </w:pPr>
      <w:r w:rsidR="61D42A5F">
        <w:rPr/>
        <w:t>în</w:t>
      </w:r>
      <w:r w:rsidR="61D42A5F">
        <w:rPr/>
        <w:t>c</w:t>
      </w:r>
      <w:r w:rsidR="61D42A5F">
        <w:rPr/>
        <w:t>heiat</w:t>
      </w:r>
      <w:r w:rsidR="61D42A5F">
        <w:rPr/>
        <w:t xml:space="preserve"> </w:t>
      </w:r>
      <w:r w:rsidR="61D42A5F">
        <w:rPr/>
        <w:t xml:space="preserve">la data </w:t>
      </w:r>
      <w:r w:rsidR="61D42A5F">
        <w:rPr/>
        <w:t xml:space="preserve">de  </w:t>
      </w:r>
      <w:r w:rsidRPr="7CA550D5" w:rsidR="451657BF">
        <w:rPr>
          <w:rFonts w:ascii="Consolas" w:hAnsi="Consolas" w:eastAsia="Consolas" w:cs="Consolas"/>
          <w:noProof w:val="0"/>
          <w:color w:val="000000" w:themeColor="text1" w:themeTint="FF" w:themeShade="FF"/>
          <w:sz w:val="27"/>
          <w:szCs w:val="27"/>
          <w:lang w:val="en-US"/>
        </w:rPr>
        <w:t>ɖ</w:t>
      </w:r>
      <w:r w:rsidR="61D42A5F">
        <w:rPr/>
        <w:t xml:space="preserve">  </w:t>
      </w:r>
      <w:r w:rsidR="61D42A5F">
        <w:rPr/>
        <w:t>si</w:t>
      </w:r>
      <w:r w:rsidR="61D42A5F">
        <w:rPr/>
        <w:t xml:space="preserve"> </w:t>
      </w:r>
      <w:r w:rsidR="61D42A5F">
        <w:rPr/>
        <w:t>înregistrat</w:t>
      </w:r>
      <w:r w:rsidR="61D42A5F">
        <w:rPr/>
        <w:t xml:space="preserve"> </w:t>
      </w:r>
      <w:r w:rsidR="61D42A5F">
        <w:rPr/>
        <w:t>în</w:t>
      </w:r>
      <w:r w:rsidR="61D42A5F">
        <w:rPr/>
        <w:t xml:space="preserve"> </w:t>
      </w:r>
      <w:r w:rsidR="61D42A5F">
        <w:rPr/>
        <w:t>registrul</w:t>
      </w:r>
      <w:r w:rsidR="61D42A5F">
        <w:rPr/>
        <w:t xml:space="preserve"> general</w:t>
      </w:r>
    </w:p>
    <w:p xmlns:wp14="http://schemas.microsoft.com/office/word/2010/wordml" w:rsidR="00395DA1" w:rsidRDefault="00C754F0" w14:paraId="47FFB185" wp14:textId="77E9595A">
      <w:pPr>
        <w:pStyle w:val="Standard"/>
        <w:spacing w:after="529" w:line="264" w:lineRule="auto"/>
        <w:ind w:left="377" w:right="2" w:hanging="10"/>
        <w:jc w:val="center"/>
      </w:pPr>
      <w:r w:rsidR="61D42A5F">
        <w:rPr/>
        <w:t xml:space="preserve">de </w:t>
      </w:r>
      <w:r w:rsidR="61D42A5F">
        <w:rPr/>
        <w:t>evidență</w:t>
      </w:r>
      <w:r w:rsidR="61D42A5F">
        <w:rPr/>
        <w:t xml:space="preserve"> a </w:t>
      </w:r>
      <w:r w:rsidR="61D42A5F">
        <w:rPr/>
        <w:t>salariaţilor</w:t>
      </w:r>
      <w:r w:rsidR="61D42A5F">
        <w:rPr/>
        <w:t xml:space="preserve"> cu nr </w:t>
      </w:r>
      <w:r w:rsidR="0ED38967">
        <w:rPr/>
        <w:t>ɔ</w:t>
      </w:r>
      <w:r w:rsidR="61D42A5F">
        <w:rPr/>
        <w:t>/</w:t>
      </w:r>
      <w:r w:rsidRPr="7CA550D5" w:rsidR="5BBD6CE0">
        <w:rPr>
          <w:rFonts w:ascii="Consolas" w:hAnsi="Consolas" w:eastAsia="Consolas" w:cs="Consolas"/>
          <w:noProof w:val="0"/>
          <w:color w:val="000000" w:themeColor="text1" w:themeTint="FF" w:themeShade="FF"/>
          <w:sz w:val="27"/>
          <w:szCs w:val="27"/>
          <w:lang w:val="en-US"/>
        </w:rPr>
        <w:t>ɖ</w:t>
      </w:r>
    </w:p>
    <w:p xmlns:wp14="http://schemas.microsoft.com/office/word/2010/wordml" w:rsidR="00395DA1" w:rsidRDefault="00C754F0" w14:paraId="5999AED3" wp14:textId="77777777">
      <w:pPr>
        <w:pStyle w:val="Standard"/>
        <w:spacing w:after="529" w:line="264" w:lineRule="auto"/>
        <w:ind w:left="377" w:right="2" w:hanging="10"/>
        <w:jc w:val="center"/>
      </w:pPr>
      <w:r>
        <w:t xml:space="preserve">Părţile </w:t>
      </w:r>
      <w:r>
        <w:t>contractului</w:t>
      </w:r>
    </w:p>
    <w:p xmlns:wp14="http://schemas.microsoft.com/office/word/2010/wordml" w:rsidR="00395DA1" w:rsidRDefault="00C754F0" w14:paraId="474A2C92" wp14:textId="77777777">
      <w:pPr>
        <w:pStyle w:val="Standard"/>
        <w:ind w:left="708" w:right="253" w:firstLine="0"/>
      </w:pPr>
      <w:r>
        <w:t>Angajator - persoană juridică SC ROBEST COM SRL, cu sediul în Sat Carcea, Comuna Carcea, tarlaua 6, parcela 45, jud. Dolj, înregistrată la registrul comerţului Dolj cu nr. J1999000597160, cod fiscal RO12164503, telefon 0251417621, e-mail: offi</w:t>
      </w:r>
      <w:r>
        <w:t xml:space="preserve">ce@robest.ro, reprezentată legal prin domnul Ungureanu Marius Robert, în calitate de Administrator, </w:t>
      </w:r>
    </w:p>
    <w:p xmlns:wp14="http://schemas.microsoft.com/office/word/2010/wordml" w:rsidR="00395DA1" w:rsidRDefault="00C754F0" w14:paraId="7B14D410" wp14:textId="77777777">
      <w:pPr>
        <w:pStyle w:val="Standard"/>
        <w:ind w:left="708" w:right="253" w:firstLine="0"/>
      </w:pPr>
      <w:r>
        <w:t xml:space="preserve">şi </w:t>
      </w:r>
    </w:p>
    <w:p xmlns:wp14="http://schemas.microsoft.com/office/word/2010/wordml" w:rsidR="00395DA1" w:rsidRDefault="00C754F0" w14:paraId="6D9EA009" wp14:textId="788C7B92">
      <w:pPr>
        <w:pStyle w:val="Standard"/>
        <w:ind w:left="708" w:right="253" w:firstLine="0"/>
      </w:pPr>
      <w:r w:rsidR="61D42A5F">
        <w:rPr/>
        <w:t>salariatul</w:t>
      </w:r>
      <w:r w:rsidR="61D42A5F">
        <w:rPr/>
        <w:t>/</w:t>
      </w:r>
      <w:r w:rsidR="61D42A5F">
        <w:rPr/>
        <w:t>salariata</w:t>
      </w:r>
      <w:r w:rsidR="61D42A5F">
        <w:rPr/>
        <w:t>–</w:t>
      </w:r>
      <w:r w:rsidR="61D42A5F">
        <w:rPr/>
        <w:t>domnul</w:t>
      </w:r>
      <w:r w:rsidR="61D42A5F">
        <w:rPr/>
        <w:t>/</w:t>
      </w:r>
      <w:r w:rsidR="61D42A5F">
        <w:rPr/>
        <w:t>doamna</w:t>
      </w:r>
      <w:r w:rsidR="61D42A5F">
        <w:rPr/>
        <w:t xml:space="preserve"> </w:t>
      </w:r>
      <w:r w:rsidR="44445447">
        <w:rPr/>
        <w:t>ɛ</w:t>
      </w:r>
      <w:r w:rsidR="61D42A5F">
        <w:rPr/>
        <w:t xml:space="preserve"> </w:t>
      </w:r>
      <w:r w:rsidR="61D42A5F">
        <w:rPr/>
        <w:t>domici</w:t>
      </w:r>
      <w:r w:rsidR="61D42A5F">
        <w:rPr/>
        <w:t>liat</w:t>
      </w:r>
      <w:r w:rsidR="61D42A5F">
        <w:rPr/>
        <w:t xml:space="preserve"> in</w:t>
      </w:r>
      <w:r w:rsidR="4D930A29">
        <w:rPr/>
        <w:t xml:space="preserve"> </w:t>
      </w:r>
      <w:r w:rsidR="2349C80B">
        <w:rPr/>
        <w:t>ɠ</w:t>
      </w:r>
      <w:r w:rsidR="61D42A5F">
        <w:rPr/>
        <w:t xml:space="preserve">, </w:t>
      </w:r>
      <w:r w:rsidR="61D42A5F">
        <w:rPr/>
        <w:t>pos</w:t>
      </w:r>
      <w:r w:rsidR="61D42A5F">
        <w:rPr/>
        <w:t>e</w:t>
      </w:r>
      <w:r w:rsidR="61D42A5F">
        <w:rPr/>
        <w:t>sor</w:t>
      </w:r>
      <w:r w:rsidR="61D42A5F">
        <w:rPr/>
        <w:t>/</w:t>
      </w:r>
      <w:r w:rsidR="61D42A5F">
        <w:rPr/>
        <w:t>poses</w:t>
      </w:r>
      <w:r w:rsidR="61D42A5F">
        <w:rPr/>
        <w:t>oare</w:t>
      </w:r>
      <w:r w:rsidR="61D42A5F">
        <w:rPr/>
        <w:t xml:space="preserve"> a</w:t>
      </w:r>
      <w:r w:rsidR="61D42A5F">
        <w:rPr/>
        <w:t>l/</w:t>
      </w:r>
      <w:r w:rsidR="61D42A5F">
        <w:rPr/>
        <w:t xml:space="preserve">a </w:t>
      </w:r>
      <w:r w:rsidR="61D42A5F">
        <w:rPr/>
        <w:t>că</w:t>
      </w:r>
      <w:r w:rsidR="61D42A5F">
        <w:rPr/>
        <w:t>rţii</w:t>
      </w:r>
      <w:r w:rsidR="61D42A5F">
        <w:rPr/>
        <w:t xml:space="preserve"> de </w:t>
      </w:r>
      <w:r w:rsidR="61D42A5F">
        <w:rPr/>
        <w:t>identi</w:t>
      </w:r>
      <w:r w:rsidR="61D42A5F">
        <w:rPr/>
        <w:t>t</w:t>
      </w:r>
      <w:r w:rsidR="61D42A5F">
        <w:rPr/>
        <w:t>ate</w:t>
      </w:r>
      <w:r w:rsidR="61D42A5F">
        <w:rPr/>
        <w:t>/</w:t>
      </w:r>
      <w:r w:rsidR="61D42A5F">
        <w:rPr/>
        <w:t>pașaport</w:t>
      </w:r>
      <w:r w:rsidR="61D42A5F">
        <w:rPr/>
        <w:t>ului</w:t>
      </w:r>
      <w:r w:rsidR="61D42A5F">
        <w:rPr/>
        <w:t xml:space="preserve">  seria </w:t>
      </w:r>
      <w:r w:rsidR="4E1F2805">
        <w:rPr/>
        <w:t>ɜ</w:t>
      </w:r>
      <w:r w:rsidR="3359FCD0">
        <w:rPr/>
        <w:t xml:space="preserve"> </w:t>
      </w:r>
      <w:r w:rsidR="61D42A5F">
        <w:rPr/>
        <w:t>nr</w:t>
      </w:r>
      <w:r w:rsidR="61D42A5F">
        <w:rPr/>
        <w:t xml:space="preserve"> </w:t>
      </w:r>
      <w:r w:rsidR="036D6299">
        <w:rPr/>
        <w:t>ɝ</w:t>
      </w:r>
      <w:r w:rsidR="61D42A5F">
        <w:rPr/>
        <w:t xml:space="preserve"> </w:t>
      </w:r>
      <w:r w:rsidR="61D42A5F">
        <w:rPr/>
        <w:t>elibe</w:t>
      </w:r>
      <w:r w:rsidR="61D42A5F">
        <w:rPr/>
        <w:t>r</w:t>
      </w:r>
      <w:r w:rsidR="61D42A5F">
        <w:rPr/>
        <w:t>ată</w:t>
      </w:r>
      <w:r w:rsidR="61D42A5F">
        <w:rPr/>
        <w:t>/</w:t>
      </w:r>
      <w:r w:rsidR="61D42A5F">
        <w:rPr/>
        <w:t>elib</w:t>
      </w:r>
      <w:r w:rsidR="61D42A5F">
        <w:rPr/>
        <w:t>erat</w:t>
      </w:r>
      <w:r w:rsidR="61D42A5F">
        <w:rPr/>
        <w:t xml:space="preserve"> de </w:t>
      </w:r>
      <w:r w:rsidR="36675246">
        <w:rPr/>
        <w:t>ɟ</w:t>
      </w:r>
      <w:r w:rsidR="30B0AAB4">
        <w:rPr/>
        <w:t xml:space="preserve"> </w:t>
      </w:r>
      <w:r w:rsidR="61D42A5F">
        <w:rPr/>
        <w:t xml:space="preserve">la data de </w:t>
      </w:r>
      <w:r w:rsidR="719CF5F2">
        <w:rPr/>
        <w:t>ɣ</w:t>
      </w:r>
      <w:r w:rsidR="61D42A5F">
        <w:rPr/>
        <w:t xml:space="preserve">, CNP: </w:t>
      </w:r>
      <w:r w:rsidR="59BC56F6">
        <w:rPr/>
        <w:t>ɞ</w:t>
      </w:r>
      <w:r w:rsidR="61D42A5F">
        <w:rPr/>
        <w:t xml:space="preserve">,  </w:t>
      </w:r>
      <w:r w:rsidR="61D42A5F">
        <w:rPr/>
        <w:t>autoriz</w:t>
      </w:r>
      <w:r w:rsidR="61D42A5F">
        <w:rPr/>
        <w:t>aţie</w:t>
      </w:r>
      <w:r w:rsidR="61D42A5F">
        <w:rPr/>
        <w:t xml:space="preserve"> de </w:t>
      </w:r>
      <w:r w:rsidR="61D42A5F">
        <w:rPr/>
        <w:t>m</w:t>
      </w:r>
      <w:r w:rsidR="61D42A5F">
        <w:rPr/>
        <w:t>u</w:t>
      </w:r>
      <w:r w:rsidR="61D42A5F">
        <w:rPr/>
        <w:t>ncă</w:t>
      </w:r>
      <w:r w:rsidR="61D42A5F">
        <w:rPr/>
        <w:t>/</w:t>
      </w:r>
      <w:r w:rsidR="61D42A5F">
        <w:rPr/>
        <w:t>pe</w:t>
      </w:r>
      <w:r w:rsidR="61D42A5F">
        <w:rPr/>
        <w:t>rmis</w:t>
      </w:r>
      <w:r w:rsidR="61D42A5F">
        <w:rPr/>
        <w:t xml:space="preserve"> de </w:t>
      </w:r>
      <w:r w:rsidR="61D42A5F">
        <w:rPr/>
        <w:t>şe</w:t>
      </w:r>
      <w:r w:rsidR="61D42A5F">
        <w:rPr/>
        <w:t>d</w:t>
      </w:r>
      <w:r w:rsidR="61D42A5F">
        <w:rPr/>
        <w:t>er</w:t>
      </w:r>
      <w:r w:rsidR="61D42A5F">
        <w:rPr/>
        <w:t>e</w:t>
      </w:r>
      <w:r w:rsidR="61D42A5F">
        <w:rPr/>
        <w:t xml:space="preserve"> </w:t>
      </w:r>
      <w:r w:rsidR="61D42A5F">
        <w:rPr/>
        <w:t>în</w:t>
      </w:r>
      <w:r w:rsidR="61D42A5F">
        <w:rPr/>
        <w:t xml:space="preserve"> scop</w:t>
      </w:r>
      <w:r w:rsidR="61D42A5F">
        <w:rPr/>
        <w:t xml:space="preserve"> de </w:t>
      </w:r>
      <w:r w:rsidR="61D42A5F">
        <w:rPr/>
        <w:t>m</w:t>
      </w:r>
      <w:r w:rsidR="61D42A5F">
        <w:rPr/>
        <w:t>uncă</w:t>
      </w:r>
      <w:r w:rsidR="61D42A5F">
        <w:rPr/>
        <w:t xml:space="preserve"> seria ...... nr. ........ din data ..........,</w:t>
      </w:r>
      <w:r w:rsidR="61D42A5F">
        <w:rPr/>
        <w:t xml:space="preserve"> cu </w:t>
      </w:r>
      <w:r w:rsidR="61D42A5F">
        <w:rPr/>
        <w:t>resed</w:t>
      </w:r>
      <w:r w:rsidR="61D42A5F">
        <w:rPr/>
        <w:t>inta</w:t>
      </w:r>
      <w:r w:rsidR="61D42A5F">
        <w:rPr/>
        <w:t xml:space="preserve"> in </w:t>
      </w:r>
      <w:r w:rsidR="61D42A5F">
        <w:rPr/>
        <w:t>fapt</w:t>
      </w:r>
      <w:r w:rsidR="61D42A5F">
        <w:rPr/>
        <w:t xml:space="preserve"> in …………………………………., email…………………</w:t>
      </w:r>
      <w:r w:rsidR="61D42A5F">
        <w:rPr/>
        <w:t xml:space="preserve">…., </w:t>
      </w:r>
      <w:r w:rsidR="61D42A5F">
        <w:rPr/>
        <w:t>tel</w:t>
      </w:r>
      <w:r w:rsidR="61D42A5F">
        <w:rPr/>
        <w:t>efon</w:t>
      </w:r>
      <w:r w:rsidR="61D42A5F">
        <w:rPr/>
        <w:t xml:space="preserve"> : </w:t>
      </w:r>
      <w:r w:rsidR="6335128E">
        <w:rPr/>
        <w:t xml:space="preserve"> </w:t>
      </w:r>
      <w:r w:rsidR="219DD68F">
        <w:rPr/>
        <w:t>ɕ</w:t>
      </w:r>
    </w:p>
    <w:p xmlns:wp14="http://schemas.microsoft.com/office/word/2010/wordml" w:rsidR="00395DA1" w:rsidRDefault="00C754F0" w14:paraId="1CB81A22" wp14:textId="77777777">
      <w:pPr>
        <w:pStyle w:val="Standard"/>
        <w:spacing w:after="286"/>
        <w:ind w:left="708" w:right="327" w:firstLine="0"/>
      </w:pPr>
      <w:r>
        <w:t>am încheiat prezentul contract individual de muncă în următoarele condiții asupra cărora am convenit:</w:t>
      </w:r>
    </w:p>
    <w:p xmlns:wp14="http://schemas.microsoft.com/office/word/2010/wordml" w:rsidR="00395DA1" w:rsidRDefault="00C754F0" w14:paraId="060216FD" wp14:textId="77777777">
      <w:pPr>
        <w:pStyle w:val="Standard"/>
        <w:numPr>
          <w:ilvl w:val="0"/>
          <w:numId w:val="16"/>
        </w:numPr>
        <w:spacing w:after="269"/>
        <w:ind w:left="367" w:hanging="312"/>
      </w:pPr>
      <w:r>
        <w:t>Obiectul contractului: prestarea muncii si plata salariului.</w:t>
      </w:r>
    </w:p>
    <w:p xmlns:wp14="http://schemas.microsoft.com/office/word/2010/wordml" w:rsidR="00395DA1" w:rsidRDefault="00C754F0" w14:paraId="242C0023" wp14:textId="77777777">
      <w:pPr>
        <w:pStyle w:val="Standard"/>
        <w:numPr>
          <w:ilvl w:val="0"/>
          <w:numId w:val="1"/>
        </w:numPr>
        <w:spacing w:after="0"/>
        <w:ind w:left="367" w:hanging="312"/>
      </w:pPr>
      <w:r>
        <w:t>Durata contractului:</w:t>
      </w:r>
    </w:p>
    <w:p xmlns:wp14="http://schemas.microsoft.com/office/word/2010/wordml" w:rsidR="00395DA1" w:rsidP="1D338E87" w:rsidRDefault="00C754F0" w14:paraId="447AE5B2" wp14:textId="3DA17F76">
      <w:pPr>
        <w:pStyle w:val="Standard"/>
        <w:ind w:left="0" w:right="15" w:firstLine="0"/>
        <w:rPr>
          <w:rFonts w:ascii="Arial" w:hAnsi="Arial" w:cs="Arial"/>
          <w:sz w:val="20"/>
          <w:szCs w:val="20"/>
        </w:rPr>
      </w:pPr>
      <w:r w:rsidRPr="7CA550D5" w:rsidR="61D42A5F">
        <w:rPr>
          <w:rFonts w:ascii="Arial" w:hAnsi="Arial" w:cs="Arial"/>
          <w:sz w:val="20"/>
          <w:szCs w:val="20"/>
          <w:lang w:val="es-MX"/>
        </w:rPr>
        <w:t xml:space="preserve">- </w:t>
      </w:r>
      <w:r w:rsidRPr="7CA550D5" w:rsidR="61D42A5F">
        <w:rPr>
          <w:rFonts w:ascii="Arial" w:hAnsi="Arial" w:cs="Arial"/>
          <w:sz w:val="20"/>
          <w:szCs w:val="20"/>
          <w:lang w:val="es-MX"/>
        </w:rPr>
        <w:t>ne</w:t>
      </w:r>
      <w:r w:rsidRPr="7CA550D5" w:rsidR="61D42A5F">
        <w:rPr>
          <w:rFonts w:ascii="Arial" w:hAnsi="Arial" w:cs="Arial"/>
          <w:b w:val="1"/>
          <w:bCs w:val="1"/>
          <w:sz w:val="20"/>
          <w:szCs w:val="20"/>
          <w:lang w:val="es-MX"/>
        </w:rPr>
        <w:t>determinata</w:t>
      </w:r>
      <w:r w:rsidRPr="7CA550D5" w:rsidR="61D42A5F">
        <w:rPr>
          <w:rFonts w:ascii="Arial" w:hAnsi="Arial" w:cs="Arial"/>
          <w:sz w:val="20"/>
          <w:szCs w:val="20"/>
          <w:lang w:val="es-MX"/>
        </w:rPr>
        <w:t xml:space="preserve">, </w:t>
      </w:r>
      <w:r w:rsidRPr="7CA550D5" w:rsidR="61D42A5F">
        <w:rPr>
          <w:rFonts w:ascii="Arial" w:hAnsi="Arial" w:cs="Arial"/>
          <w:sz w:val="20"/>
          <w:szCs w:val="20"/>
        </w:rPr>
        <w:t>incepand</w:t>
      </w:r>
      <w:r w:rsidRPr="7CA550D5" w:rsidR="61D42A5F">
        <w:rPr>
          <w:rFonts w:ascii="Arial" w:hAnsi="Arial" w:cs="Arial"/>
          <w:sz w:val="20"/>
          <w:szCs w:val="20"/>
        </w:rPr>
        <w:t xml:space="preserve"> cu </w:t>
      </w:r>
      <w:r w:rsidRPr="7CA550D5" w:rsidR="61D42A5F">
        <w:rPr>
          <w:rFonts w:ascii="Arial" w:hAnsi="Arial" w:cs="Arial"/>
          <w:sz w:val="20"/>
          <w:szCs w:val="20"/>
          <w:lang w:val="es-MX"/>
        </w:rPr>
        <w:t xml:space="preserve"> data de </w:t>
      </w:r>
      <w:r w:rsidRPr="7CA550D5" w:rsidR="43C9DC50">
        <w:rPr>
          <w:rFonts w:ascii="Arial" w:hAnsi="Arial" w:cs="Arial"/>
          <w:sz w:val="20"/>
          <w:szCs w:val="20"/>
          <w:lang w:val="es-MX"/>
        </w:rPr>
        <w:t>ɐ</w:t>
      </w:r>
      <w:r w:rsidRPr="7CA550D5" w:rsidR="61D42A5F">
        <w:rPr>
          <w:rFonts w:ascii="Arial" w:hAnsi="Arial" w:cs="Arial"/>
          <w:sz w:val="20"/>
          <w:szCs w:val="20"/>
        </w:rPr>
        <w:t>;</w:t>
      </w:r>
    </w:p>
    <w:p xmlns:wp14="http://schemas.microsoft.com/office/word/2010/wordml" w:rsidR="00395DA1" w:rsidRDefault="00C754F0" w14:paraId="485A6C15" wp14:textId="77777777">
      <w:pPr>
        <w:pStyle w:val="Standard"/>
        <w:ind w:left="708" w:right="327" w:firstLine="0"/>
      </w:pPr>
      <w:r>
        <w:t>D. Perioada de probă:</w:t>
      </w:r>
    </w:p>
    <w:p xmlns:wp14="http://schemas.microsoft.com/office/word/2010/wordml" w:rsidR="00395DA1" w:rsidRDefault="00C754F0" w14:paraId="4B924C67" wp14:textId="77777777">
      <w:pPr>
        <w:pStyle w:val="Standard"/>
        <w:spacing w:after="257"/>
        <w:ind w:left="977" w:right="327" w:hanging="269"/>
      </w:pPr>
      <w:r>
        <w:t xml:space="preserve">a) </w:t>
      </w:r>
      <w:r>
        <w:rPr>
          <w:rFonts w:ascii="Arial" w:hAnsi="Arial" w:cs="Arial"/>
          <w:sz w:val="20"/>
        </w:rPr>
        <w:t>perioada de probă este de cel mult 90 de zile calendaristice</w:t>
      </w:r>
      <w:r>
        <w:t>;</w:t>
      </w:r>
    </w:p>
    <w:p xmlns:wp14="http://schemas.microsoft.com/office/word/2010/wordml" w:rsidR="00395DA1" w:rsidRDefault="00C754F0" w14:paraId="256D08AF" wp14:textId="77777777">
      <w:pPr>
        <w:pStyle w:val="Standard"/>
        <w:numPr>
          <w:ilvl w:val="0"/>
          <w:numId w:val="17"/>
        </w:numPr>
        <w:spacing w:after="0"/>
        <w:ind w:left="367" w:hanging="324"/>
      </w:pPr>
      <w:r>
        <w:t>Locul de muncă</w:t>
      </w:r>
    </w:p>
    <w:p xmlns:wp14="http://schemas.microsoft.com/office/word/2010/wordml" w:rsidR="00395DA1" w:rsidRDefault="00C754F0" w14:paraId="0A3F1B7E" wp14:textId="6E3A2FE9">
      <w:pPr>
        <w:widowControl w:val="1"/>
        <w:suppressAutoHyphens w:val="0"/>
        <w:autoSpaceDE w:val="0"/>
        <w:spacing w:after="0"/>
        <w:textAlignment w:val="auto"/>
      </w:pPr>
      <w:r w:rsidR="61D42A5F">
        <w:rPr/>
        <w:t xml:space="preserve">1.Activitatea se </w:t>
      </w:r>
      <w:r w:rsidR="61D42A5F">
        <w:rPr/>
        <w:t>desfăşoară</w:t>
      </w:r>
      <w:r w:rsidR="61D42A5F">
        <w:rPr/>
        <w:t xml:space="preserve"> la </w:t>
      </w:r>
      <w:r w:rsidR="61D42A5F">
        <w:rPr/>
        <w:t>punctul</w:t>
      </w:r>
      <w:r w:rsidR="61D42A5F">
        <w:rPr/>
        <w:t xml:space="preserve"> de </w:t>
      </w:r>
      <w:r w:rsidR="61D42A5F">
        <w:rPr/>
        <w:t>lucru</w:t>
      </w:r>
      <w:r w:rsidR="61D42A5F">
        <w:rPr/>
        <w:t xml:space="preserve"> </w:t>
      </w:r>
      <w:r w:rsidR="61D42A5F">
        <w:rPr/>
        <w:t>organizat</w:t>
      </w:r>
      <w:r w:rsidR="61D42A5F">
        <w:rPr/>
        <w:t xml:space="preserve"> al </w:t>
      </w:r>
      <w:r w:rsidR="61D42A5F">
        <w:rPr/>
        <w:t>angajatorului</w:t>
      </w:r>
      <w:r w:rsidR="61D42A5F">
        <w:rPr/>
        <w:t xml:space="preserve"> din: </w:t>
      </w:r>
      <w:r w:rsidR="5839CAF1">
        <w:rPr/>
        <w:t>ɘ</w:t>
      </w:r>
    </w:p>
    <w:p xmlns:wp14="http://schemas.microsoft.com/office/word/2010/wordml" w:rsidR="00395DA1" w:rsidRDefault="00C754F0" w14:paraId="5D288787" wp14:textId="34757A34">
      <w:pPr>
        <w:widowControl w:val="1"/>
        <w:suppressAutoHyphens w:val="0"/>
        <w:autoSpaceDE w:val="0"/>
        <w:spacing w:after="0"/>
        <w:textAlignment w:val="auto"/>
      </w:pPr>
      <w:r w:rsidR="00C754F0">
        <w:rPr/>
        <w:t xml:space="preserve"> </w:t>
      </w:r>
    </w:p>
    <w:p xmlns:wp14="http://schemas.microsoft.com/office/word/2010/wordml" w:rsidR="00395DA1" w:rsidRDefault="00C754F0" w14:paraId="380AEE29" wp14:textId="1E902721">
      <w:pPr>
        <w:widowControl w:val="1"/>
        <w:suppressAutoHyphens w:val="0"/>
        <w:autoSpaceDE w:val="0"/>
        <w:spacing w:after="0"/>
        <w:textAlignment w:val="auto"/>
      </w:pPr>
      <w:r w:rsidR="61D42A5F">
        <w:rPr/>
        <w:t xml:space="preserve">2.În </w:t>
      </w:r>
      <w:r w:rsidR="61D42A5F">
        <w:rPr/>
        <w:t>lipsa</w:t>
      </w:r>
      <w:r w:rsidR="61D42A5F">
        <w:rPr/>
        <w:t xml:space="preserve"> </w:t>
      </w:r>
      <w:r w:rsidR="61D42A5F">
        <w:rPr/>
        <w:t>unui</w:t>
      </w:r>
      <w:r w:rsidR="61D42A5F">
        <w:rPr/>
        <w:t xml:space="preserve"> loc de </w:t>
      </w:r>
      <w:r w:rsidR="61D42A5F">
        <w:rPr/>
        <w:t>muncă</w:t>
      </w:r>
      <w:r w:rsidR="61D42A5F">
        <w:rPr/>
        <w:t xml:space="preserve"> fix </w:t>
      </w:r>
      <w:r w:rsidR="61D42A5F">
        <w:rPr/>
        <w:t>salariatul</w:t>
      </w:r>
      <w:r w:rsidR="61D42A5F">
        <w:rPr/>
        <w:t xml:space="preserve"> </w:t>
      </w:r>
      <w:r w:rsidR="61D42A5F">
        <w:rPr/>
        <w:t>va</w:t>
      </w:r>
      <w:r w:rsidR="61D42A5F">
        <w:rPr/>
        <w:t xml:space="preserve"> </w:t>
      </w:r>
      <w:r w:rsidR="61D42A5F">
        <w:rPr/>
        <w:t>desfășura</w:t>
      </w:r>
      <w:r w:rsidR="61D42A5F">
        <w:rPr/>
        <w:t xml:space="preserve"> </w:t>
      </w:r>
      <w:r w:rsidR="61D42A5F">
        <w:rPr/>
        <w:t>activitatea</w:t>
      </w:r>
      <w:r w:rsidR="61D42A5F">
        <w:rPr/>
        <w:t xml:space="preserve"> </w:t>
      </w:r>
      <w:r w:rsidR="61D42A5F">
        <w:rPr/>
        <w:t>astfel</w:t>
      </w:r>
      <w:r w:rsidR="61D42A5F">
        <w:rPr/>
        <w:t xml:space="preserve">: la </w:t>
      </w:r>
      <w:r w:rsidR="61D42A5F">
        <w:rPr/>
        <w:t>punctele</w:t>
      </w:r>
      <w:r w:rsidR="61D42A5F">
        <w:rPr/>
        <w:t xml:space="preserve"> de </w:t>
      </w:r>
      <w:r w:rsidR="61D42A5F">
        <w:rPr/>
        <w:t>lucru</w:t>
      </w:r>
      <w:r w:rsidR="61D42A5F">
        <w:rPr/>
        <w:t xml:space="preserve"> ale </w:t>
      </w:r>
      <w:r w:rsidR="61D42A5F">
        <w:rPr/>
        <w:t>societatii</w:t>
      </w:r>
      <w:r w:rsidR="61D42A5F">
        <w:rPr/>
        <w:t xml:space="preserve">   </w:t>
      </w:r>
      <w:r w:rsidR="61D42A5F">
        <w:rPr/>
        <w:t xml:space="preserve">din  </w:t>
      </w:r>
      <w:r w:rsidR="52913B3C">
        <w:rPr/>
        <w:t>ə</w:t>
      </w:r>
      <w:r w:rsidR="61D42A5F">
        <w:rPr/>
        <w:t>.</w:t>
      </w:r>
    </w:p>
    <w:p xmlns:wp14="http://schemas.microsoft.com/office/word/2010/wordml" w:rsidR="00395DA1" w:rsidRDefault="00C754F0" w14:paraId="7DA44714" wp14:textId="77777777">
      <w:pPr>
        <w:pStyle w:val="Standard"/>
        <w:numPr>
          <w:ilvl w:val="0"/>
          <w:numId w:val="2"/>
        </w:numPr>
        <w:ind w:left="367" w:hanging="324"/>
      </w:pPr>
      <w:r>
        <w:t>Felul muncii</w:t>
      </w:r>
    </w:p>
    <w:p xmlns:wp14="http://schemas.microsoft.com/office/word/2010/wordml" w:rsidR="00395DA1" w:rsidRDefault="00C754F0" w14:paraId="0DFDE3BB" wp14:textId="77777777">
      <w:pPr>
        <w:pStyle w:val="Standard"/>
        <w:spacing w:after="262"/>
        <w:ind w:left="0" w:right="335" w:firstLine="0"/>
      </w:pPr>
      <w:r>
        <w:t xml:space="preserve">Funcția/Ocupația consilier vanzari (522101), conform </w:t>
      </w:r>
      <w:r>
        <w:t>Clasificării ocupațiilor din România.</w:t>
      </w:r>
    </w:p>
    <w:p xmlns:wp14="http://schemas.microsoft.com/office/word/2010/wordml" w:rsidR="00395DA1" w:rsidRDefault="00C754F0" w14:paraId="38A95060" wp14:textId="77777777">
      <w:pPr>
        <w:pStyle w:val="Standard"/>
        <w:numPr>
          <w:ilvl w:val="0"/>
          <w:numId w:val="2"/>
        </w:numPr>
        <w:spacing w:after="0"/>
        <w:ind w:left="367" w:hanging="324"/>
      </w:pPr>
      <w:r>
        <w:t>Durata timpului de muncă și repartizarea acestuia</w:t>
      </w:r>
    </w:p>
    <w:p xmlns:wp14="http://schemas.microsoft.com/office/word/2010/wordml" w:rsidR="00395DA1" w:rsidRDefault="00C754F0" w14:paraId="4AECC3FF" wp14:textId="77777777">
      <w:pPr>
        <w:pStyle w:val="Standard"/>
        <w:ind w:left="1053" w:right="327" w:hanging="72"/>
      </w:pPr>
      <w:r>
        <w:t>1. O norma întreagă, durata normală a timpului de muncă fiind de 8 ore/zi,</w:t>
      </w:r>
      <w:r>
        <w:tab/>
      </w:r>
      <w:r>
        <w:t>40 ore/săptămână.</w:t>
      </w:r>
    </w:p>
    <w:p xmlns:wp14="http://schemas.microsoft.com/office/word/2010/wordml" w:rsidR="00395DA1" w:rsidRDefault="00C754F0" w14:paraId="45D1E262" wp14:textId="77777777">
      <w:pPr>
        <w:pStyle w:val="Standard"/>
        <w:numPr>
          <w:ilvl w:val="1"/>
          <w:numId w:val="3"/>
        </w:numPr>
        <w:ind w:left="367" w:right="327" w:hanging="288"/>
      </w:pPr>
      <w:r>
        <w:t xml:space="preserve">Repartizarea programului de muncă se face după cum urmează: 8 </w:t>
      </w:r>
      <w:r>
        <w:t>ore/zi,inegal .</w:t>
      </w:r>
    </w:p>
    <w:p xmlns:wp14="http://schemas.microsoft.com/office/word/2010/wordml" w:rsidR="00395DA1" w:rsidRDefault="00C754F0" w14:paraId="79985818" wp14:textId="77777777">
      <w:pPr>
        <w:pStyle w:val="Standard"/>
        <w:numPr>
          <w:ilvl w:val="1"/>
          <w:numId w:val="3"/>
        </w:numPr>
        <w:ind w:left="367" w:right="327" w:hanging="288"/>
      </w:pPr>
      <w:r>
        <w:t>Programul</w:t>
      </w:r>
      <w:r>
        <w:tab/>
      </w:r>
      <w:r>
        <w:t>normal de muncă se poate modifica în condițiile regulamentului intern/contractului colectiv de muncă aplicabil.</w:t>
      </w:r>
    </w:p>
    <w:p xmlns:wp14="http://schemas.microsoft.com/office/word/2010/wordml" w:rsidR="00395DA1" w:rsidRDefault="00C754F0" w14:paraId="2B979A7B" wp14:textId="77777777">
      <w:pPr>
        <w:pStyle w:val="Standard"/>
        <w:numPr>
          <w:ilvl w:val="0"/>
          <w:numId w:val="18"/>
        </w:numPr>
        <w:spacing w:after="0"/>
        <w:ind w:left="367" w:hanging="324"/>
      </w:pPr>
      <w:r>
        <w:t>Concediul</w:t>
      </w:r>
    </w:p>
    <w:p xmlns:wp14="http://schemas.microsoft.com/office/word/2010/wordml" w:rsidR="00395DA1" w:rsidRDefault="00C754F0" w14:paraId="2706F213" wp14:textId="77777777">
      <w:pPr>
        <w:pStyle w:val="Standard"/>
        <w:ind w:left="981" w:right="327" w:firstLine="0"/>
      </w:pPr>
      <w:r>
        <w:t>Durata concediului anual de odihnă este de 20 zile lucrătoare, în raport cu perioada lucrată.</w:t>
      </w:r>
    </w:p>
    <w:p xmlns:wp14="http://schemas.microsoft.com/office/word/2010/wordml" w:rsidR="00395DA1" w:rsidRDefault="00C754F0" w14:paraId="5AF5E575" wp14:textId="77777777">
      <w:pPr>
        <w:pStyle w:val="Standard"/>
        <w:ind w:left="981" w:right="327" w:firstLine="0"/>
      </w:pPr>
      <w:r>
        <w:t xml:space="preserve">De </w:t>
      </w:r>
      <w:r>
        <w:t>asemenea, beneficiază de un concediu suplimentar, cu o durată de 0 zile lucrătoare.</w:t>
      </w:r>
    </w:p>
    <w:p xmlns:wp14="http://schemas.microsoft.com/office/word/2010/wordml" w:rsidR="00395DA1" w:rsidRDefault="00C754F0" w14:paraId="3AD495B5" wp14:textId="77777777">
      <w:pPr>
        <w:pStyle w:val="Standard"/>
        <w:numPr>
          <w:ilvl w:val="0"/>
          <w:numId w:val="2"/>
        </w:numPr>
        <w:spacing w:after="0"/>
        <w:ind w:left="367" w:hanging="324"/>
      </w:pPr>
      <w:r>
        <w:t>Salariul:</w:t>
      </w:r>
    </w:p>
    <w:p xmlns:wp14="http://schemas.microsoft.com/office/word/2010/wordml" w:rsidR="00395DA1" w:rsidRDefault="00C754F0" w14:paraId="7C7F79C7" wp14:textId="34C5C486">
      <w:pPr>
        <w:pStyle w:val="Standard"/>
        <w:numPr>
          <w:ilvl w:val="0"/>
          <w:numId w:val="19"/>
        </w:numPr>
        <w:spacing w:after="264"/>
        <w:ind w:left="367" w:right="327" w:hanging="288"/>
        <w:rPr/>
      </w:pPr>
      <w:r w:rsidR="61D42A5F">
        <w:rPr/>
        <w:t>Salariul</w:t>
      </w:r>
      <w:r w:rsidR="61D42A5F">
        <w:rPr/>
        <w:t xml:space="preserve"> de </w:t>
      </w:r>
      <w:r w:rsidR="61D42A5F">
        <w:rPr/>
        <w:t>bază</w:t>
      </w:r>
      <w:r w:rsidR="61D42A5F">
        <w:rPr/>
        <w:t xml:space="preserve"> lunar brut: </w:t>
      </w:r>
      <w:r w:rsidR="380A39D9">
        <w:rPr/>
        <w:t>ɥ</w:t>
      </w:r>
      <w:r w:rsidR="61D42A5F">
        <w:rPr/>
        <w:t xml:space="preserve"> lei</w:t>
      </w:r>
    </w:p>
    <w:p xmlns:wp14="http://schemas.microsoft.com/office/word/2010/wordml" w:rsidR="00395DA1" w:rsidRDefault="00C754F0" w14:paraId="3FB6B254" wp14:textId="77777777">
      <w:pPr>
        <w:pStyle w:val="Standard"/>
        <w:numPr>
          <w:ilvl w:val="0"/>
          <w:numId w:val="4"/>
        </w:numPr>
        <w:ind w:left="367" w:right="327" w:hanging="288"/>
      </w:pPr>
      <w:r>
        <w:t>Alte elemente constitutive:</w:t>
      </w:r>
    </w:p>
    <w:p xmlns:wp14="http://schemas.microsoft.com/office/word/2010/wordml" w:rsidR="00395DA1" w:rsidRDefault="00C754F0" w14:paraId="6FE76253" wp14:textId="77777777">
      <w:pPr>
        <w:pStyle w:val="Standard"/>
        <w:numPr>
          <w:ilvl w:val="0"/>
          <w:numId w:val="20"/>
        </w:numPr>
        <w:ind w:left="367" w:right="327" w:hanging="295"/>
      </w:pPr>
      <w:r>
        <w:t>sporuri: 15% pentru fiecare ora lucrata in zi de weekend raportata la salariul de baza si</w:t>
      </w:r>
    </w:p>
    <w:p xmlns:wp14="http://schemas.microsoft.com/office/word/2010/wordml" w:rsidR="00395DA1" w:rsidRDefault="00C754F0" w14:paraId="4F65E25A" wp14:textId="77777777">
      <w:pPr>
        <w:pStyle w:val="Standard"/>
        <w:ind w:left="1068" w:right="327" w:firstLine="0"/>
      </w:pPr>
      <w:r>
        <w:t xml:space="preserve">liber </w:t>
      </w:r>
      <w:r>
        <w:t>in alte zile decat sambata si duminica;</w:t>
      </w:r>
    </w:p>
    <w:p xmlns:wp14="http://schemas.microsoft.com/office/word/2010/wordml" w:rsidR="00395DA1" w:rsidRDefault="00C754F0" w14:paraId="00A720CB" wp14:textId="77777777">
      <w:pPr>
        <w:pStyle w:val="Standard"/>
        <w:numPr>
          <w:ilvl w:val="0"/>
          <w:numId w:val="5"/>
        </w:numPr>
        <w:ind w:left="367" w:right="327" w:hanging="295"/>
      </w:pPr>
      <w:r>
        <w:t>indemnizații ...;</w:t>
      </w:r>
    </w:p>
    <w:p xmlns:wp14="http://schemas.microsoft.com/office/word/2010/wordml" w:rsidR="00395DA1" w:rsidRDefault="00C754F0" w14:paraId="2EBF76B4" wp14:textId="77777777">
      <w:pPr>
        <w:pStyle w:val="Standard"/>
        <w:numPr>
          <w:ilvl w:val="0"/>
          <w:numId w:val="5"/>
        </w:numPr>
        <w:ind w:left="367" w:right="327" w:hanging="295"/>
      </w:pPr>
      <w:r>
        <w:t>prestații suplimentare în bani .......;</w:t>
      </w:r>
    </w:p>
    <w:p xmlns:wp14="http://schemas.microsoft.com/office/word/2010/wordml" w:rsidR="00395DA1" w:rsidRDefault="00C754F0" w14:paraId="5F9D308A" wp14:textId="77777777">
      <w:pPr>
        <w:pStyle w:val="Standard"/>
        <w:numPr>
          <w:ilvl w:val="0"/>
          <w:numId w:val="5"/>
        </w:numPr>
        <w:ind w:left="367" w:right="327" w:hanging="295"/>
      </w:pPr>
      <w:r>
        <w:t>modalitatea prestațiilor suplimentare în natură ...........;</w:t>
      </w:r>
    </w:p>
    <w:p xmlns:wp14="http://schemas.microsoft.com/office/word/2010/wordml" w:rsidR="00395DA1" w:rsidRDefault="00C754F0" w14:paraId="121EC97D" wp14:textId="77777777">
      <w:pPr>
        <w:pStyle w:val="Standard"/>
        <w:numPr>
          <w:ilvl w:val="0"/>
          <w:numId w:val="5"/>
        </w:numPr>
        <w:spacing w:after="264"/>
        <w:ind w:left="367" w:right="327" w:hanging="295"/>
      </w:pPr>
      <w:r>
        <w:t>alte adaosuri ... .</w:t>
      </w:r>
    </w:p>
    <w:p xmlns:wp14="http://schemas.microsoft.com/office/word/2010/wordml" w:rsidR="00395DA1" w:rsidRDefault="00C754F0" w14:paraId="535999A0" wp14:textId="77777777">
      <w:pPr>
        <w:pStyle w:val="Standard"/>
        <w:numPr>
          <w:ilvl w:val="0"/>
          <w:numId w:val="21"/>
        </w:numPr>
        <w:spacing w:after="267"/>
        <w:ind w:left="367" w:right="327" w:firstLine="9"/>
      </w:pPr>
      <w:r>
        <w:t xml:space="preserve">Orele suplimentare prestate de salariații cu normă întreagă în afara </w:t>
      </w:r>
      <w:r>
        <w:t>programuluinormal de lucru se compensează cu ore libere plătite în următoarele 90 de zile calendaristice după efectuarea acestora, conform contractului colectiv de muncă aplicabil sau Legii nr. 53/2003 Codul muncii, republicată, cu modificările și completă</w:t>
      </w:r>
      <w:r>
        <w:t xml:space="preserve">rile ulterioare. În cazul în care compensarea prin ore libere plătite nu este posibilă, orele suplimentare prestate în afara programului normal de lucru vor fi plătite cu un spor la salariu în cuantum de 75% din salariul de baza raportat la numarul de ore </w:t>
      </w:r>
      <w:r>
        <w:t>efectiv lucrat .</w:t>
      </w:r>
    </w:p>
    <w:p xmlns:wp14="http://schemas.microsoft.com/office/word/2010/wordml" w:rsidR="00395DA1" w:rsidRDefault="00C754F0" w14:paraId="1AF401D8" wp14:textId="77777777">
      <w:pPr>
        <w:pStyle w:val="Standard"/>
        <w:numPr>
          <w:ilvl w:val="0"/>
          <w:numId w:val="6"/>
        </w:numPr>
        <w:spacing w:after="271"/>
        <w:ind w:left="367" w:right="327" w:firstLine="9"/>
      </w:pPr>
      <w:r>
        <w:t>Munca prestată în zilele de sărbători legale, precum și în zilele libere plătite stabiliteprin acte normative/contracte colective de muncă aplicabile se compensează cu timp liber plătit sau cu un spor la salariu, conform contractului colec</w:t>
      </w:r>
      <w:r>
        <w:t xml:space="preserve">tiv de muncă aplicabil sau </w:t>
      </w:r>
      <w:r>
        <w:rPr>
          <w:u w:val="single" w:color="000000"/>
        </w:rPr>
        <w:t xml:space="preserve">Legii nr. 53/2003 </w:t>
      </w:r>
      <w:r>
        <w:t>Codul muncii, republicată, cu modificările și completările ulterioare.</w:t>
      </w:r>
    </w:p>
    <w:p xmlns:wp14="http://schemas.microsoft.com/office/word/2010/wordml" w:rsidR="00395DA1" w:rsidRDefault="00C754F0" w14:paraId="126D5C98" wp14:textId="77777777">
      <w:pPr>
        <w:pStyle w:val="Standard"/>
        <w:numPr>
          <w:ilvl w:val="0"/>
          <w:numId w:val="6"/>
        </w:numPr>
        <w:spacing w:after="267"/>
        <w:ind w:left="367" w:right="327" w:firstLine="9"/>
      </w:pPr>
      <w:r>
        <w:t>Data/Datele la care se plătește salariul este/sunt 20 ale fiecarei luni pentru luna anterioara lucrata.</w:t>
      </w:r>
    </w:p>
    <w:p xmlns:wp14="http://schemas.microsoft.com/office/word/2010/wordml" w:rsidR="00395DA1" w:rsidRDefault="00C754F0" w14:paraId="5EB7205C" wp14:textId="77777777">
      <w:pPr>
        <w:pStyle w:val="Standard"/>
        <w:numPr>
          <w:ilvl w:val="0"/>
          <w:numId w:val="6"/>
        </w:numPr>
        <w:spacing w:after="264"/>
        <w:ind w:left="367" w:right="327" w:firstLine="9"/>
      </w:pPr>
      <w:r>
        <w:t>Metoda de plată virament bancar .</w:t>
      </w:r>
    </w:p>
    <w:p xmlns:wp14="http://schemas.microsoft.com/office/word/2010/wordml" w:rsidR="00395DA1" w:rsidRDefault="00C754F0" w14:paraId="38F09EFF" wp14:textId="77777777">
      <w:pPr>
        <w:pStyle w:val="Standard"/>
        <w:spacing w:after="0"/>
        <w:ind w:left="986" w:hanging="5"/>
      </w:pPr>
      <w:r>
        <w:t>J.</w:t>
      </w:r>
      <w:r>
        <w:t xml:space="preserve"> Alte clauze:</w:t>
      </w:r>
    </w:p>
    <w:p xmlns:wp14="http://schemas.microsoft.com/office/word/2010/wordml" w:rsidR="00395DA1" w:rsidRDefault="00C754F0" w14:paraId="6A0F4983" wp14:textId="77777777">
      <w:pPr>
        <w:pStyle w:val="Standard"/>
        <w:numPr>
          <w:ilvl w:val="0"/>
          <w:numId w:val="22"/>
        </w:numPr>
        <w:ind w:left="367" w:right="327" w:firstLine="9"/>
      </w:pPr>
      <w:r>
        <w:t xml:space="preserve">perioada de preaviz în cazul concedierii este de 20 zile lucrătoare, conform </w:t>
      </w:r>
      <w:r>
        <w:rPr>
          <w:u w:val="single" w:color="000000"/>
        </w:rPr>
        <w:t xml:space="preserve">Legii nr. 53/2003 </w:t>
      </w:r>
      <w:r>
        <w:t xml:space="preserve">- Codul muncii, republicată, cu modificările și completările ulterioare, sau contractului colectiv de muncă </w:t>
      </w:r>
      <w:r>
        <w:rPr>
          <w:sz w:val="22"/>
        </w:rPr>
        <w:t>aplicabil, după caz</w:t>
      </w:r>
      <w:r>
        <w:t>;</w:t>
      </w:r>
    </w:p>
    <w:p xmlns:wp14="http://schemas.microsoft.com/office/word/2010/wordml" w:rsidR="00395DA1" w:rsidRDefault="00C754F0" w14:paraId="490D829B" wp14:textId="77777777">
      <w:pPr>
        <w:pStyle w:val="Standard"/>
        <w:numPr>
          <w:ilvl w:val="0"/>
          <w:numId w:val="7"/>
        </w:numPr>
        <w:ind w:left="367" w:right="327" w:firstLine="9"/>
      </w:pPr>
      <w:r>
        <w:t>perioada de preavi</w:t>
      </w:r>
      <w:r>
        <w:t xml:space="preserve">z în cazul demisiei este de 20 zile lucrătoare, conform </w:t>
      </w:r>
      <w:r>
        <w:rPr>
          <w:u w:val="single" w:color="000000"/>
        </w:rPr>
        <w:t>Legii nr. 53/2003</w:t>
      </w:r>
      <w:r>
        <w:t>- Codul muncii, republicată, cu modificările și completările ulterioare, sau contractului colectiv de muncă aplicabil;</w:t>
      </w:r>
    </w:p>
    <w:p xmlns:wp14="http://schemas.microsoft.com/office/word/2010/wordml" w:rsidR="00395DA1" w:rsidRDefault="00C754F0" w14:paraId="34600F77" wp14:textId="77777777">
      <w:pPr>
        <w:pStyle w:val="Standard"/>
        <w:numPr>
          <w:ilvl w:val="0"/>
          <w:numId w:val="7"/>
        </w:numPr>
        <w:ind w:left="367" w:right="327" w:firstLine="9"/>
      </w:pPr>
      <w:r>
        <w:t xml:space="preserve">în cazul în care salariatul urmează să îşi desfăşoare </w:t>
      </w:r>
      <w:r>
        <w:t xml:space="preserve">activitatea în străinătate,informaţiile prevăzute la </w:t>
      </w:r>
      <w:r>
        <w:rPr>
          <w:u w:val="single" w:color="000000"/>
        </w:rPr>
        <w:t xml:space="preserve">art. 18 alin. (1) din Legea nr. 53/2003 </w:t>
      </w:r>
      <w:r>
        <w:t>- Codul muncii, republicată, cu modificările și completările ulterioare, se vor regăsi şi în contractul individual de muncă; d) alte clauze</w:t>
      </w:r>
    </w:p>
    <w:p xmlns:wp14="http://schemas.microsoft.com/office/word/2010/wordml" w:rsidR="00395DA1" w:rsidRDefault="00C754F0" w14:paraId="0CB95EAB" wp14:textId="77777777">
      <w:pPr>
        <w:pStyle w:val="Standard"/>
        <w:numPr>
          <w:ilvl w:val="0"/>
          <w:numId w:val="7"/>
        </w:numPr>
        <w:ind w:left="367" w:right="327" w:firstLine="9"/>
      </w:pPr>
      <w:r>
        <w:t xml:space="preserve"> K. Atribuţiile postulu</w:t>
      </w:r>
      <w:r>
        <w:t>i</w:t>
      </w:r>
    </w:p>
    <w:p xmlns:wp14="http://schemas.microsoft.com/office/word/2010/wordml" w:rsidR="00395DA1" w:rsidRDefault="00C754F0" w14:paraId="11B3C44C" wp14:textId="77777777">
      <w:pPr>
        <w:pStyle w:val="Standard"/>
        <w:ind w:left="981" w:right="327" w:firstLine="0"/>
      </w:pPr>
      <w:r>
        <w:t>Atribuţiile postului sunt prevăzute în fişa postului, anexă la contractul individual de muncă.</w:t>
      </w:r>
    </w:p>
    <w:p xmlns:wp14="http://schemas.microsoft.com/office/word/2010/wordml" w:rsidR="00395DA1" w:rsidRDefault="00C754F0" w14:paraId="71C4E104" wp14:textId="77777777">
      <w:pPr>
        <w:pStyle w:val="Standard"/>
        <w:numPr>
          <w:ilvl w:val="0"/>
          <w:numId w:val="23"/>
        </w:numPr>
        <w:spacing w:after="0"/>
        <w:ind w:left="367" w:hanging="401"/>
      </w:pPr>
      <w:r>
        <w:t>Riscurile specifice postului</w:t>
      </w:r>
    </w:p>
    <w:p xmlns:wp14="http://schemas.microsoft.com/office/word/2010/wordml" w:rsidR="00395DA1" w:rsidRDefault="00C754F0" w14:paraId="16065CFE" wp14:textId="77777777">
      <w:pPr>
        <w:pStyle w:val="Standard"/>
        <w:spacing w:after="304"/>
        <w:ind w:left="981" w:right="327" w:firstLine="0"/>
      </w:pPr>
      <w:r>
        <w:t xml:space="preserve">Riscurile de accidentare și îmbolnăvire profesională specifice postului sunt </w:t>
      </w:r>
      <w:r>
        <w:rPr>
          <w:sz w:val="22"/>
        </w:rPr>
        <w:t xml:space="preserve">prevăzute în </w:t>
      </w:r>
      <w:r>
        <w:t>evaluările de risc ale locului de munca/</w:t>
      </w:r>
      <w:r>
        <w:t xml:space="preserve">postului de lucru și în </w:t>
      </w:r>
      <w:r>
        <w:rPr>
          <w:sz w:val="22"/>
        </w:rPr>
        <w:t>fișa de identificare a factorilor de risc profesional.</w:t>
      </w:r>
    </w:p>
    <w:p xmlns:wp14="http://schemas.microsoft.com/office/word/2010/wordml" w:rsidR="00395DA1" w:rsidRDefault="00C754F0" w14:paraId="629D5AAE" wp14:textId="77777777">
      <w:pPr>
        <w:pStyle w:val="Standard"/>
        <w:numPr>
          <w:ilvl w:val="0"/>
          <w:numId w:val="8"/>
        </w:numPr>
        <w:spacing w:after="241"/>
        <w:ind w:left="367" w:hanging="401"/>
      </w:pPr>
      <w:r>
        <w:t>Criteriile de evaluare a activităţii profesionale a salariatului aplicabile la nivelul angajatorului se regasesc in Regulamentul Intern intocmit de angajator si in Anexa la prez</w:t>
      </w:r>
      <w:r>
        <w:t>entul contract .</w:t>
      </w:r>
    </w:p>
    <w:p xmlns:wp14="http://schemas.microsoft.com/office/word/2010/wordml" w:rsidR="00395DA1" w:rsidRDefault="00C754F0" w14:paraId="0DBC27B3" wp14:textId="77777777">
      <w:pPr>
        <w:pStyle w:val="Standard"/>
        <w:numPr>
          <w:ilvl w:val="0"/>
          <w:numId w:val="8"/>
        </w:numPr>
        <w:spacing w:after="263"/>
        <w:ind w:left="367" w:hanging="401"/>
      </w:pPr>
      <w:r>
        <w:t>Procedura</w:t>
      </w:r>
      <w:r>
        <w:tab/>
      </w:r>
      <w:r>
        <w:t>privind</w:t>
      </w:r>
      <w:r>
        <w:tab/>
      </w:r>
      <w:r>
        <w:t>utilizarea</w:t>
      </w:r>
      <w:r>
        <w:tab/>
      </w:r>
      <w:r>
        <w:t>semnăturii</w:t>
      </w:r>
      <w:r>
        <w:tab/>
      </w:r>
      <w:r>
        <w:t>electronice,</w:t>
      </w:r>
      <w:r>
        <w:tab/>
      </w:r>
      <w:r>
        <w:t>semnăturii</w:t>
      </w:r>
      <w:r>
        <w:tab/>
      </w:r>
      <w:r>
        <w:t>electronice avansate</w:t>
      </w:r>
      <w:r>
        <w:tab/>
      </w:r>
      <w:r>
        <w:t>şi</w:t>
      </w:r>
      <w:r>
        <w:tab/>
      </w:r>
      <w:r>
        <w:t>semnăturii</w:t>
      </w:r>
      <w:r>
        <w:tab/>
      </w:r>
      <w:r>
        <w:t>electronice</w:t>
      </w:r>
      <w:r>
        <w:tab/>
      </w:r>
      <w:r>
        <w:t>calificate</w:t>
      </w:r>
      <w:r>
        <w:tab/>
      </w:r>
      <w:r>
        <w:t>se</w:t>
      </w:r>
      <w:r>
        <w:tab/>
      </w:r>
      <w:r>
        <w:t>realizează</w:t>
      </w:r>
      <w:r>
        <w:tab/>
      </w:r>
      <w:r>
        <w:t>după</w:t>
      </w:r>
      <w:r>
        <w:tab/>
      </w:r>
      <w:r>
        <w:t>cum urmează:</w:t>
      </w:r>
      <w:r>
        <w:tab/>
      </w:r>
      <w:r>
        <w:t>...........................,</w:t>
      </w:r>
      <w:r>
        <w:tab/>
      </w:r>
      <w:r>
        <w:rPr>
          <w:sz w:val="22"/>
        </w:rPr>
        <w:t>în</w:t>
      </w:r>
      <w:r>
        <w:rPr>
          <w:sz w:val="22"/>
        </w:rPr>
        <w:tab/>
      </w:r>
      <w:r>
        <w:rPr>
          <w:sz w:val="22"/>
        </w:rPr>
        <w:t>conformitate</w:t>
      </w:r>
      <w:r>
        <w:rPr>
          <w:sz w:val="22"/>
        </w:rPr>
        <w:tab/>
      </w:r>
      <w:r>
        <w:rPr>
          <w:sz w:val="22"/>
        </w:rPr>
        <w:t>cu</w:t>
      </w:r>
      <w:r>
        <w:rPr>
          <w:sz w:val="22"/>
        </w:rPr>
        <w:tab/>
      </w:r>
      <w:r>
        <w:rPr>
          <w:sz w:val="22"/>
        </w:rPr>
        <w:t>prevederile</w:t>
      </w:r>
      <w:r>
        <w:rPr>
          <w:sz w:val="22"/>
        </w:rPr>
        <w:tab/>
      </w:r>
      <w:r>
        <w:rPr>
          <w:sz w:val="22"/>
        </w:rPr>
        <w:t>actelor normative/regulam</w:t>
      </w:r>
      <w:r>
        <w:rPr>
          <w:sz w:val="22"/>
        </w:rPr>
        <w:t>entul Intern/contractul colectiv de muncă aplicabil</w:t>
      </w:r>
      <w:r>
        <w:t>.</w:t>
      </w:r>
    </w:p>
    <w:p xmlns:wp14="http://schemas.microsoft.com/office/word/2010/wordml" w:rsidR="00395DA1" w:rsidRDefault="00C754F0" w14:paraId="37F3D4D2" wp14:textId="77777777">
      <w:pPr>
        <w:pStyle w:val="Standard"/>
        <w:numPr>
          <w:ilvl w:val="0"/>
          <w:numId w:val="8"/>
        </w:numPr>
        <w:spacing w:after="0"/>
        <w:ind w:left="367" w:hanging="401"/>
      </w:pPr>
      <w:r>
        <w:t>Formarea profesională</w:t>
      </w:r>
    </w:p>
    <w:p xmlns:wp14="http://schemas.microsoft.com/office/word/2010/wordml" w:rsidR="00395DA1" w:rsidRDefault="00C754F0" w14:paraId="51ADD8D6" wp14:textId="77777777">
      <w:pPr>
        <w:pStyle w:val="Standard"/>
        <w:spacing w:after="270"/>
        <w:ind w:left="981" w:right="325" w:hanging="5"/>
      </w:pPr>
      <w:r>
        <w:t xml:space="preserve">Formarea profesională se realizează în următoarele condiții: ....................... </w:t>
      </w:r>
      <w:r>
        <w:rPr>
          <w:sz w:val="22"/>
        </w:rPr>
        <w:t>în conformitate cu prevederile actelor normative/regulamentul intern/contractul colectiv de munc</w:t>
      </w:r>
      <w:r>
        <w:rPr>
          <w:sz w:val="22"/>
        </w:rPr>
        <w:t>ă aplicabil</w:t>
      </w:r>
      <w:r>
        <w:t>.</w:t>
      </w:r>
    </w:p>
    <w:p xmlns:wp14="http://schemas.microsoft.com/office/word/2010/wordml" w:rsidR="00395DA1" w:rsidRDefault="00C754F0" w14:paraId="58D105AD" wp14:textId="77777777">
      <w:pPr>
        <w:pStyle w:val="Standard"/>
        <w:numPr>
          <w:ilvl w:val="0"/>
          <w:numId w:val="8"/>
        </w:numPr>
        <w:spacing w:after="0"/>
        <w:ind w:left="367" w:hanging="401"/>
      </w:pPr>
      <w:r>
        <w:t>Condiţiile de muncă</w:t>
      </w:r>
    </w:p>
    <w:p xmlns:wp14="http://schemas.microsoft.com/office/word/2010/wordml" w:rsidR="00395DA1" w:rsidRDefault="00C754F0" w14:paraId="085EE91C" wp14:textId="77777777">
      <w:pPr>
        <w:pStyle w:val="Standard"/>
        <w:spacing w:after="267"/>
        <w:ind w:left="1068" w:right="327" w:firstLine="0"/>
      </w:pPr>
      <w:r>
        <w:t>Activitatea se desfăşoară în condiţii normale de muncă, în conformitate cu prevederile legale.</w:t>
      </w:r>
    </w:p>
    <w:p xmlns:wp14="http://schemas.microsoft.com/office/word/2010/wordml" w:rsidR="00395DA1" w:rsidRDefault="00C754F0" w14:paraId="0FD83ED2" wp14:textId="77777777">
      <w:pPr>
        <w:pStyle w:val="Standard"/>
        <w:numPr>
          <w:ilvl w:val="0"/>
          <w:numId w:val="8"/>
        </w:numPr>
        <w:spacing w:after="0"/>
        <w:ind w:left="367" w:hanging="401"/>
      </w:pPr>
      <w:r>
        <w:t>Drepturile şi obligaţiile părţilor privind securitatea şi sănătatea în muncă:</w:t>
      </w:r>
    </w:p>
    <w:p xmlns:wp14="http://schemas.microsoft.com/office/word/2010/wordml" w:rsidR="00395DA1" w:rsidRDefault="00C754F0" w14:paraId="05CED372" wp14:textId="77777777">
      <w:pPr>
        <w:pStyle w:val="Standard"/>
        <w:numPr>
          <w:ilvl w:val="0"/>
          <w:numId w:val="24"/>
        </w:numPr>
        <w:ind w:left="367" w:right="327" w:hanging="295"/>
      </w:pPr>
      <w:r>
        <w:t>echipament individual de protecţie ...;</w:t>
      </w:r>
    </w:p>
    <w:p xmlns:wp14="http://schemas.microsoft.com/office/word/2010/wordml" w:rsidR="00395DA1" w:rsidRDefault="00C754F0" w14:paraId="2F2265C2" wp14:textId="77777777">
      <w:pPr>
        <w:pStyle w:val="Standard"/>
        <w:numPr>
          <w:ilvl w:val="0"/>
          <w:numId w:val="9"/>
        </w:numPr>
        <w:ind w:left="367" w:right="327" w:hanging="295"/>
      </w:pPr>
      <w:r>
        <w:t>echipament individual de lucru ...;</w:t>
      </w:r>
    </w:p>
    <w:p xmlns:wp14="http://schemas.microsoft.com/office/word/2010/wordml" w:rsidR="00395DA1" w:rsidRDefault="00C754F0" w14:paraId="130BF4DF" wp14:textId="77777777">
      <w:pPr>
        <w:pStyle w:val="Standard"/>
        <w:numPr>
          <w:ilvl w:val="0"/>
          <w:numId w:val="9"/>
        </w:numPr>
        <w:ind w:left="367" w:right="327" w:hanging="295"/>
      </w:pPr>
      <w:r>
        <w:t>materiale igienico-sanitare ...;</w:t>
      </w:r>
    </w:p>
    <w:p xmlns:wp14="http://schemas.microsoft.com/office/word/2010/wordml" w:rsidR="00395DA1" w:rsidRDefault="00C754F0" w14:paraId="4EC98BA3" wp14:textId="77777777">
      <w:pPr>
        <w:pStyle w:val="Standard"/>
        <w:numPr>
          <w:ilvl w:val="0"/>
          <w:numId w:val="9"/>
        </w:numPr>
        <w:ind w:left="367" w:right="327" w:hanging="295"/>
      </w:pPr>
      <w:r>
        <w:t>alimentaţie de protecţie ...;</w:t>
      </w:r>
    </w:p>
    <w:p xmlns:wp14="http://schemas.microsoft.com/office/word/2010/wordml" w:rsidR="00395DA1" w:rsidRDefault="00C754F0" w14:paraId="4C20F0AD" wp14:textId="77777777">
      <w:pPr>
        <w:pStyle w:val="Standard"/>
        <w:numPr>
          <w:ilvl w:val="0"/>
          <w:numId w:val="9"/>
        </w:numPr>
        <w:spacing w:after="264"/>
        <w:ind w:left="367" w:right="327" w:hanging="295"/>
      </w:pPr>
      <w:r>
        <w:t>alte drepturi şi obligaţii privind sănătatea şi securitatea în muncă ………. .</w:t>
      </w:r>
    </w:p>
    <w:p xmlns:wp14="http://schemas.microsoft.com/office/word/2010/wordml" w:rsidR="00395DA1" w:rsidRDefault="00C754F0" w14:paraId="174A444C" wp14:textId="77777777">
      <w:pPr>
        <w:pStyle w:val="Standard"/>
        <w:spacing w:after="0"/>
        <w:ind w:left="986" w:hanging="5"/>
      </w:pPr>
      <w:r>
        <w:t>R. Drepturi şi obligaţii generale ale părţilor</w:t>
      </w:r>
    </w:p>
    <w:p xmlns:wp14="http://schemas.microsoft.com/office/word/2010/wordml" w:rsidR="00395DA1" w:rsidRDefault="00C754F0" w14:paraId="45C1D699" wp14:textId="77777777">
      <w:pPr>
        <w:pStyle w:val="Standard"/>
        <w:spacing w:after="0"/>
        <w:ind w:left="986" w:hanging="5"/>
      </w:pPr>
      <w:r>
        <w:t>1. Salariatul are, în principal, u</w:t>
      </w:r>
      <w:r>
        <w:t>rmătoarele drepturi:</w:t>
      </w:r>
    </w:p>
    <w:p xmlns:wp14="http://schemas.microsoft.com/office/word/2010/wordml" w:rsidR="00395DA1" w:rsidRDefault="00C754F0" w14:paraId="1AAD7276" wp14:textId="77777777">
      <w:pPr>
        <w:pStyle w:val="Standard"/>
        <w:numPr>
          <w:ilvl w:val="0"/>
          <w:numId w:val="25"/>
        </w:numPr>
        <w:ind w:left="367" w:right="327" w:hanging="295"/>
      </w:pPr>
      <w:r>
        <w:t>dreptul la salarizare pentru munca depusă;</w:t>
      </w:r>
    </w:p>
    <w:p xmlns:wp14="http://schemas.microsoft.com/office/word/2010/wordml" w:rsidR="00395DA1" w:rsidRDefault="00C754F0" w14:paraId="59EDA721" wp14:textId="77777777">
      <w:pPr>
        <w:pStyle w:val="Standard"/>
        <w:numPr>
          <w:ilvl w:val="0"/>
          <w:numId w:val="10"/>
        </w:numPr>
        <w:ind w:left="367" w:right="327" w:hanging="295"/>
      </w:pPr>
      <w:r>
        <w:t>dreptul la repaus zilnic şi săptămânal;</w:t>
      </w:r>
    </w:p>
    <w:p xmlns:wp14="http://schemas.microsoft.com/office/word/2010/wordml" w:rsidR="00395DA1" w:rsidRDefault="00C754F0" w14:paraId="380099FA" wp14:textId="77777777">
      <w:pPr>
        <w:pStyle w:val="Standard"/>
        <w:numPr>
          <w:ilvl w:val="0"/>
          <w:numId w:val="10"/>
        </w:numPr>
        <w:ind w:left="367" w:right="327" w:hanging="295"/>
      </w:pPr>
      <w:r>
        <w:t>dreptul la concediu de odihnă anual;</w:t>
      </w:r>
    </w:p>
    <w:p xmlns:wp14="http://schemas.microsoft.com/office/word/2010/wordml" w:rsidR="00395DA1" w:rsidRDefault="00C754F0" w14:paraId="3C6DF61F" wp14:textId="77777777">
      <w:pPr>
        <w:pStyle w:val="Standard"/>
        <w:numPr>
          <w:ilvl w:val="0"/>
          <w:numId w:val="10"/>
        </w:numPr>
        <w:ind w:left="367" w:right="327" w:hanging="295"/>
      </w:pPr>
      <w:r>
        <w:t>dreptul la egalitate de șanse şi de tratament;</w:t>
      </w:r>
    </w:p>
    <w:p xmlns:wp14="http://schemas.microsoft.com/office/word/2010/wordml" w:rsidR="00395DA1" w:rsidRDefault="00C754F0" w14:paraId="04D00533" wp14:textId="77777777">
      <w:pPr>
        <w:pStyle w:val="Standard"/>
        <w:numPr>
          <w:ilvl w:val="0"/>
          <w:numId w:val="10"/>
        </w:numPr>
        <w:ind w:left="367" w:right="327" w:hanging="295"/>
      </w:pPr>
      <w:r>
        <w:t>dreptul la securitate şi sănătate în muncă;</w:t>
      </w:r>
    </w:p>
    <w:p xmlns:wp14="http://schemas.microsoft.com/office/word/2010/wordml" w:rsidR="00395DA1" w:rsidRDefault="00C754F0" w14:paraId="0D240043" wp14:textId="77777777">
      <w:pPr>
        <w:pStyle w:val="Standard"/>
        <w:numPr>
          <w:ilvl w:val="0"/>
          <w:numId w:val="10"/>
        </w:numPr>
        <w:ind w:left="367" w:right="327" w:hanging="295"/>
      </w:pPr>
      <w:r>
        <w:t xml:space="preserve">dreptul la </w:t>
      </w:r>
      <w:r>
        <w:t>formare profesională;</w:t>
      </w:r>
    </w:p>
    <w:p xmlns:wp14="http://schemas.microsoft.com/office/word/2010/wordml" w:rsidR="00395DA1" w:rsidRDefault="00C754F0" w14:paraId="7F5EDA59" wp14:textId="77777777">
      <w:pPr>
        <w:pStyle w:val="Standard"/>
        <w:numPr>
          <w:ilvl w:val="0"/>
          <w:numId w:val="10"/>
        </w:numPr>
        <w:spacing w:after="270"/>
        <w:ind w:left="367" w:right="327" w:hanging="295"/>
        <w:rPr>
          <w:sz w:val="22"/>
        </w:rPr>
      </w:pPr>
      <w:r>
        <w:rPr>
          <w:sz w:val="22"/>
        </w:rPr>
        <w:t>alte obligații prevăzute de lege sau de contractele colective de muncă aplicabile, după caz.</w:t>
      </w:r>
    </w:p>
    <w:p xmlns:wp14="http://schemas.microsoft.com/office/word/2010/wordml" w:rsidR="00395DA1" w:rsidRDefault="00C754F0" w14:paraId="7BF15E67" wp14:textId="77777777">
      <w:pPr>
        <w:pStyle w:val="Standard"/>
        <w:spacing w:after="0"/>
        <w:ind w:left="986" w:hanging="5"/>
      </w:pPr>
      <w:r>
        <w:t>2. Salariatului îi revin, în principal, următoarele obligaţii:</w:t>
      </w:r>
    </w:p>
    <w:p xmlns:wp14="http://schemas.microsoft.com/office/word/2010/wordml" w:rsidR="00395DA1" w:rsidRDefault="00C754F0" w14:paraId="14E06F34" wp14:textId="77777777">
      <w:pPr>
        <w:pStyle w:val="Standard"/>
        <w:numPr>
          <w:ilvl w:val="0"/>
          <w:numId w:val="26"/>
        </w:numPr>
        <w:ind w:left="367" w:right="327" w:firstLine="72"/>
      </w:pPr>
      <w:r>
        <w:t xml:space="preserve">obligaţia de a realiza norma de muncă sau, după caz, de a îndeplini </w:t>
      </w:r>
      <w:r>
        <w:t>atribuţiile ce îi</w:t>
      </w:r>
    </w:p>
    <w:p xmlns:wp14="http://schemas.microsoft.com/office/word/2010/wordml" w:rsidR="00395DA1" w:rsidRDefault="00C754F0" w14:paraId="2D877452" wp14:textId="77777777">
      <w:pPr>
        <w:pStyle w:val="Standard"/>
        <w:ind w:left="981" w:right="327" w:firstLine="0"/>
      </w:pPr>
      <w:r>
        <w:t>revin conform fișei postului;</w:t>
      </w:r>
    </w:p>
    <w:p xmlns:wp14="http://schemas.microsoft.com/office/word/2010/wordml" w:rsidR="00395DA1" w:rsidRDefault="00C754F0" w14:paraId="7CC8CB78" wp14:textId="77777777">
      <w:pPr>
        <w:pStyle w:val="Standard"/>
        <w:numPr>
          <w:ilvl w:val="0"/>
          <w:numId w:val="11"/>
        </w:numPr>
        <w:ind w:left="367" w:right="327" w:firstLine="72"/>
      </w:pPr>
      <w:r>
        <w:t>obligaţia de a respecta disciplina muncii;</w:t>
      </w:r>
    </w:p>
    <w:p xmlns:wp14="http://schemas.microsoft.com/office/word/2010/wordml" w:rsidR="00395DA1" w:rsidRDefault="00C754F0" w14:paraId="0F841961" wp14:textId="77777777">
      <w:pPr>
        <w:pStyle w:val="Standard"/>
        <w:numPr>
          <w:ilvl w:val="0"/>
          <w:numId w:val="11"/>
        </w:numPr>
        <w:ind w:left="367" w:right="327" w:firstLine="72"/>
      </w:pPr>
      <w:r>
        <w:t>obligaţia de fidelitate faţă de angajator în executarea atribuţiilor de serviciu;</w:t>
      </w:r>
    </w:p>
    <w:p xmlns:wp14="http://schemas.microsoft.com/office/word/2010/wordml" w:rsidR="00395DA1" w:rsidRDefault="00C754F0" w14:paraId="192270EC" wp14:textId="77777777">
      <w:pPr>
        <w:pStyle w:val="Standard"/>
        <w:numPr>
          <w:ilvl w:val="0"/>
          <w:numId w:val="11"/>
        </w:numPr>
        <w:ind w:left="367" w:right="327" w:firstLine="72"/>
      </w:pPr>
      <w:r>
        <w:t>obligaţia de a respecta măsurile de securitate şi sănătate a muncii în unitate;</w:t>
      </w:r>
    </w:p>
    <w:p xmlns:wp14="http://schemas.microsoft.com/office/word/2010/wordml" w:rsidR="00395DA1" w:rsidRDefault="00C754F0" w14:paraId="2B5973C8" wp14:textId="77777777">
      <w:pPr>
        <w:pStyle w:val="Standard"/>
        <w:numPr>
          <w:ilvl w:val="0"/>
          <w:numId w:val="11"/>
        </w:numPr>
        <w:ind w:left="367" w:right="327" w:firstLine="72"/>
      </w:pPr>
      <w:r>
        <w:t>obl</w:t>
      </w:r>
      <w:r>
        <w:t>igaţia de a respecta confidenţialitatea informaţiilor şi</w:t>
      </w:r>
      <w:r>
        <w:tab/>
      </w:r>
      <w:r>
        <w:t>documentelor utilizate în</w:t>
      </w:r>
    </w:p>
    <w:p xmlns:wp14="http://schemas.microsoft.com/office/word/2010/wordml" w:rsidR="00395DA1" w:rsidRDefault="00C754F0" w14:paraId="65D2B339" wp14:textId="77777777">
      <w:pPr>
        <w:pStyle w:val="Standard"/>
        <w:ind w:left="981" w:right="3390" w:firstLine="72"/>
      </w:pPr>
      <w:r>
        <w:t>îndeplinirea atribuțiilor de serviciu; e1) obligaţia de a respecta angajamentul de confidenţialitate;</w:t>
      </w:r>
    </w:p>
    <w:p xmlns:wp14="http://schemas.microsoft.com/office/word/2010/wordml" w:rsidR="00395DA1" w:rsidRDefault="00C754F0" w14:paraId="2C82AE19" wp14:textId="77777777">
      <w:pPr>
        <w:pStyle w:val="Standard"/>
        <w:numPr>
          <w:ilvl w:val="0"/>
          <w:numId w:val="11"/>
        </w:numPr>
        <w:spacing w:after="267"/>
        <w:ind w:left="367" w:right="327" w:firstLine="72"/>
      </w:pPr>
      <w:r>
        <w:t>obligația de a adera la un fond de pensii administrat privat, în confor</w:t>
      </w:r>
      <w:r>
        <w:t>mitate cuprevederile art. 30 din Legea nr. 411/2004 privind fondurile de pensii administrate privat, republicată, cu modificările și completările ulterioare.</w:t>
      </w:r>
    </w:p>
    <w:p xmlns:wp14="http://schemas.microsoft.com/office/word/2010/wordml" w:rsidR="00395DA1" w:rsidRDefault="00C754F0" w14:paraId="50DFD527" wp14:textId="77777777">
      <w:pPr>
        <w:pStyle w:val="Standard"/>
        <w:spacing w:after="0"/>
        <w:ind w:left="986" w:hanging="5"/>
      </w:pPr>
      <w:r>
        <w:t>3. Angajatorul are, în principal, următoarele drepturi:</w:t>
      </w:r>
    </w:p>
    <w:p xmlns:wp14="http://schemas.microsoft.com/office/word/2010/wordml" w:rsidR="00395DA1" w:rsidRDefault="00C754F0" w14:paraId="663E411F" wp14:textId="77777777">
      <w:pPr>
        <w:pStyle w:val="Standard"/>
        <w:numPr>
          <w:ilvl w:val="0"/>
          <w:numId w:val="27"/>
        </w:numPr>
        <w:ind w:left="367" w:right="327" w:firstLine="9"/>
      </w:pPr>
      <w:r>
        <w:t xml:space="preserve">să stabilească atribuțiile de serviciu și </w:t>
      </w:r>
      <w:r>
        <w:t>norma de muncă pentru fiecare salariat;</w:t>
      </w:r>
    </w:p>
    <w:p xmlns:wp14="http://schemas.microsoft.com/office/word/2010/wordml" w:rsidR="00395DA1" w:rsidRDefault="00C754F0" w14:paraId="351A52C9" wp14:textId="77777777">
      <w:pPr>
        <w:pStyle w:val="Standard"/>
        <w:numPr>
          <w:ilvl w:val="0"/>
          <w:numId w:val="12"/>
        </w:numPr>
        <w:ind w:left="367" w:right="327" w:firstLine="9"/>
      </w:pPr>
      <w:r>
        <w:t>sa dea dispoziţii cu caracter obligatoriu pentru salariat, sub rezerva legalităţii lor;</w:t>
      </w:r>
    </w:p>
    <w:p xmlns:wp14="http://schemas.microsoft.com/office/word/2010/wordml" w:rsidR="00395DA1" w:rsidRDefault="00C754F0" w14:paraId="22C1554D" wp14:textId="77777777">
      <w:pPr>
        <w:pStyle w:val="Standard"/>
        <w:numPr>
          <w:ilvl w:val="0"/>
          <w:numId w:val="12"/>
        </w:numPr>
        <w:ind w:left="367" w:right="327" w:firstLine="9"/>
      </w:pPr>
      <w:r>
        <w:t>sa exercite controlul asupra modului de îndeplinire a sarcinilor de serviciu;</w:t>
      </w:r>
    </w:p>
    <w:p xmlns:wp14="http://schemas.microsoft.com/office/word/2010/wordml" w:rsidR="00395DA1" w:rsidRDefault="00C754F0" w14:paraId="6E133427" wp14:textId="77777777">
      <w:pPr>
        <w:pStyle w:val="Standard"/>
        <w:numPr>
          <w:ilvl w:val="0"/>
          <w:numId w:val="12"/>
        </w:numPr>
        <w:ind w:left="367" w:right="327" w:firstLine="9"/>
      </w:pPr>
      <w:r>
        <w:t xml:space="preserve">să constate săvârşirea abaterilor disciplinare şi </w:t>
      </w:r>
      <w:r>
        <w:t>să aplice sancţiunile corespunzătoare, potrivit legii, contractului colectiv de muncă aplicabil şi regulamentului intern;</w:t>
      </w:r>
    </w:p>
    <w:p xmlns:wp14="http://schemas.microsoft.com/office/word/2010/wordml" w:rsidR="00395DA1" w:rsidRDefault="00C754F0" w14:paraId="5BBAB777" wp14:textId="77777777">
      <w:pPr>
        <w:pStyle w:val="Standard"/>
        <w:numPr>
          <w:ilvl w:val="0"/>
          <w:numId w:val="12"/>
        </w:numPr>
        <w:ind w:left="367" w:right="327" w:firstLine="9"/>
      </w:pPr>
      <w:r>
        <w:t>să stabilească obiectivele de performanţă individuală ale salariatului, precum și criteriile de evaluare a realizării acestora;</w:t>
      </w:r>
    </w:p>
    <w:p xmlns:wp14="http://schemas.microsoft.com/office/word/2010/wordml" w:rsidR="00395DA1" w:rsidRDefault="00C754F0" w14:paraId="306C9FEE" wp14:textId="77777777">
      <w:pPr>
        <w:pStyle w:val="Standard"/>
        <w:numPr>
          <w:ilvl w:val="0"/>
          <w:numId w:val="12"/>
        </w:numPr>
        <w:ind w:left="367" w:right="327" w:firstLine="9"/>
      </w:pPr>
      <w:r>
        <w:t>să</w:t>
      </w:r>
      <w:r>
        <w:tab/>
      </w:r>
      <w:r>
        <w:t>suporte</w:t>
      </w:r>
      <w:r>
        <w:tab/>
      </w:r>
      <w:r>
        <w:t>asigurarea</w:t>
      </w:r>
      <w:r>
        <w:tab/>
      </w:r>
      <w:r>
        <w:t>medicală</w:t>
      </w:r>
      <w:r>
        <w:tab/>
      </w:r>
      <w:r>
        <w:t>privată,</w:t>
      </w:r>
      <w:r>
        <w:tab/>
      </w:r>
      <w:r>
        <w:t>contribuţiile</w:t>
      </w:r>
      <w:r>
        <w:tab/>
      </w:r>
      <w:r>
        <w:t>suplimentare</w:t>
      </w:r>
      <w:r>
        <w:tab/>
      </w:r>
      <w:r>
        <w:t>la</w:t>
      </w:r>
      <w:r>
        <w:tab/>
      </w:r>
      <w:r>
        <w:t>pensia facultativă sau la pensia ocupaţională a salariatului, în condiţiile legii, după caz;</w:t>
      </w:r>
    </w:p>
    <w:p xmlns:wp14="http://schemas.microsoft.com/office/word/2010/wordml" w:rsidR="00395DA1" w:rsidRDefault="00C754F0" w14:paraId="48837BE0" wp14:textId="77777777">
      <w:pPr>
        <w:pStyle w:val="Standard"/>
        <w:numPr>
          <w:ilvl w:val="0"/>
          <w:numId w:val="12"/>
        </w:numPr>
        <w:spacing w:after="264"/>
        <w:ind w:left="367" w:right="327" w:firstLine="9"/>
      </w:pPr>
      <w:r>
        <w:t>să acorde orice alte drepturi stabilite ca urmare a activităţii profesionale a salariatului.</w:t>
      </w:r>
    </w:p>
    <w:p xmlns:wp14="http://schemas.microsoft.com/office/word/2010/wordml" w:rsidR="00395DA1" w:rsidRDefault="00C754F0" w14:paraId="22074F4C" wp14:textId="77777777">
      <w:pPr>
        <w:pStyle w:val="Standard"/>
        <w:spacing w:after="0"/>
        <w:ind w:left="986" w:hanging="5"/>
      </w:pPr>
      <w:r>
        <w:t xml:space="preserve">4. </w:t>
      </w:r>
      <w:r>
        <w:t>Angajatorului îi revin, în principal, următoarele obligaţii:</w:t>
      </w:r>
    </w:p>
    <w:p xmlns:wp14="http://schemas.microsoft.com/office/word/2010/wordml" w:rsidR="00395DA1" w:rsidRDefault="00C754F0" w14:paraId="60692971" wp14:textId="77777777">
      <w:pPr>
        <w:pStyle w:val="Standard"/>
        <w:numPr>
          <w:ilvl w:val="0"/>
          <w:numId w:val="28"/>
        </w:numPr>
        <w:ind w:left="367" w:right="327" w:firstLine="9"/>
      </w:pPr>
      <w:r>
        <w:t>să înmâneze salariatului un exemplar din contractul individual de muncă, anteriorînceperii activității;</w:t>
      </w:r>
    </w:p>
    <w:p xmlns:wp14="http://schemas.microsoft.com/office/word/2010/wordml" w:rsidR="00395DA1" w:rsidRDefault="00C754F0" w14:paraId="46611BA4" wp14:textId="77777777">
      <w:pPr>
        <w:pStyle w:val="Standard"/>
        <w:numPr>
          <w:ilvl w:val="0"/>
          <w:numId w:val="13"/>
        </w:numPr>
        <w:ind w:left="367" w:right="327" w:firstLine="9"/>
      </w:pPr>
      <w:r>
        <w:t>să înființeze registrul general de evidență a salariaților și să opereze înregistrările</w:t>
      </w:r>
    </w:p>
    <w:p xmlns:wp14="http://schemas.microsoft.com/office/word/2010/wordml" w:rsidR="00395DA1" w:rsidRDefault="00C754F0" w14:paraId="1730F02F" wp14:textId="77777777">
      <w:pPr>
        <w:pStyle w:val="Standard"/>
        <w:ind w:left="981" w:right="327" w:firstLine="0"/>
      </w:pPr>
      <w:r>
        <w:t>pre</w:t>
      </w:r>
      <w:r>
        <w:t>văzute de lege;</w:t>
      </w:r>
    </w:p>
    <w:p xmlns:wp14="http://schemas.microsoft.com/office/word/2010/wordml" w:rsidR="00395DA1" w:rsidRDefault="00C754F0" w14:paraId="7721A5CC" wp14:textId="77777777">
      <w:pPr>
        <w:pStyle w:val="Standard"/>
        <w:numPr>
          <w:ilvl w:val="0"/>
          <w:numId w:val="13"/>
        </w:numPr>
        <w:ind w:left="367" w:right="327" w:firstLine="9"/>
      </w:pPr>
      <w:r>
        <w:t>să acorde salariatului toate drepturile ce decurg din contractele individuale de muncă,din contractul colectiv de muncă aplicabil şi din lege;</w:t>
      </w:r>
    </w:p>
    <w:p xmlns:wp14="http://schemas.microsoft.com/office/word/2010/wordml" w:rsidR="00395DA1" w:rsidRDefault="00C754F0" w14:paraId="591C85EA" wp14:textId="77777777">
      <w:pPr>
        <w:pStyle w:val="Standard"/>
        <w:numPr>
          <w:ilvl w:val="0"/>
          <w:numId w:val="13"/>
        </w:numPr>
        <w:ind w:left="367" w:right="327" w:firstLine="9"/>
      </w:pPr>
      <w:r>
        <w:t>să asigure permanent condiţiile tehnice şi organizatorice avute în vedere la elaborareanormelor d</w:t>
      </w:r>
      <w:r>
        <w:t>e muncă şi condiţiile corespunzătoare de muncă;</w:t>
      </w:r>
    </w:p>
    <w:p xmlns:wp14="http://schemas.microsoft.com/office/word/2010/wordml" w:rsidR="00395DA1" w:rsidRDefault="00C754F0" w14:paraId="64FDE8D3" wp14:textId="77777777">
      <w:pPr>
        <w:pStyle w:val="Standard"/>
        <w:numPr>
          <w:ilvl w:val="0"/>
          <w:numId w:val="13"/>
        </w:numPr>
        <w:ind w:left="367" w:right="327" w:firstLine="9"/>
      </w:pPr>
      <w:r>
        <w:t>sa informeze salariatul asupra condiţiilor de muncă şi asupra elementelor care privescdesfăşurarea relaţiilor de muncă;</w:t>
      </w:r>
    </w:p>
    <w:p xmlns:wp14="http://schemas.microsoft.com/office/word/2010/wordml" w:rsidR="00395DA1" w:rsidRDefault="00C754F0" w14:paraId="76FDFAA6" wp14:textId="77777777">
      <w:pPr>
        <w:pStyle w:val="Standard"/>
        <w:numPr>
          <w:ilvl w:val="0"/>
          <w:numId w:val="13"/>
        </w:numPr>
        <w:ind w:left="367" w:right="327" w:firstLine="9"/>
      </w:pPr>
      <w:r>
        <w:t>să informeze salariatul cu privire la obligaţia de a adera la un fond de pensiiadministr</w:t>
      </w:r>
      <w:r>
        <w:t>at privat, în condițiile legii;</w:t>
      </w:r>
    </w:p>
    <w:p xmlns:wp14="http://schemas.microsoft.com/office/word/2010/wordml" w:rsidR="00395DA1" w:rsidRDefault="00C754F0" w14:paraId="4E98DF51" wp14:textId="77777777">
      <w:pPr>
        <w:pStyle w:val="Standard"/>
        <w:numPr>
          <w:ilvl w:val="0"/>
          <w:numId w:val="13"/>
        </w:numPr>
        <w:ind w:left="367" w:right="327" w:firstLine="9"/>
      </w:pPr>
      <w:r>
        <w:t>să elibereze un document care să ateste calitatea de salariat a solicitantului, respectivactivitatea desfăşurată de acesta, durata activităţii, salariul, vechimea în muncă, în meserie şi specialitate sau un extras din regist</w:t>
      </w:r>
      <w:r>
        <w:t>rul general de evidență a salariaților, datat și certificat pentru conformitate;</w:t>
      </w:r>
    </w:p>
    <w:p xmlns:wp14="http://schemas.microsoft.com/office/word/2010/wordml" w:rsidR="00395DA1" w:rsidRDefault="00C754F0" w14:paraId="31B240D6" wp14:textId="77777777">
      <w:pPr>
        <w:pStyle w:val="Standard"/>
        <w:numPr>
          <w:ilvl w:val="0"/>
          <w:numId w:val="13"/>
        </w:numPr>
        <w:spacing w:after="264"/>
        <w:ind w:left="367" w:right="327" w:firstLine="9"/>
      </w:pPr>
      <w:r>
        <w:t>să asigure confidenţialitatea datelor cu caracter personal ale salariatului.</w:t>
      </w:r>
    </w:p>
    <w:p xmlns:wp14="http://schemas.microsoft.com/office/word/2010/wordml" w:rsidR="00395DA1" w:rsidRDefault="00C754F0" w14:paraId="2499B987" wp14:textId="77777777">
      <w:pPr>
        <w:pStyle w:val="Standard"/>
        <w:spacing w:after="0"/>
        <w:ind w:left="986" w:hanging="5"/>
      </w:pPr>
      <w:r>
        <w:t>S. Dispoziții finale</w:t>
      </w:r>
    </w:p>
    <w:p xmlns:wp14="http://schemas.microsoft.com/office/word/2010/wordml" w:rsidR="00395DA1" w:rsidRDefault="00C754F0" w14:paraId="299EF3D2" wp14:textId="77777777">
      <w:pPr>
        <w:pStyle w:val="Standard"/>
        <w:numPr>
          <w:ilvl w:val="0"/>
          <w:numId w:val="29"/>
        </w:numPr>
        <w:ind w:left="367" w:right="327" w:firstLine="9"/>
      </w:pPr>
      <w:r>
        <w:t>Nivelul la care contractul colectiv de muncă aplicabil a fost încheiat : soci</w:t>
      </w:r>
      <w:r>
        <w:t>etate</w:t>
      </w:r>
    </w:p>
    <w:p xmlns:wp14="http://schemas.microsoft.com/office/word/2010/wordml" w:rsidR="00395DA1" w:rsidRDefault="00C754F0" w14:paraId="2164D395" wp14:textId="77777777">
      <w:pPr>
        <w:pStyle w:val="Standard"/>
        <w:numPr>
          <w:ilvl w:val="0"/>
          <w:numId w:val="14"/>
        </w:numPr>
        <w:spacing w:after="266"/>
        <w:ind w:left="367" w:right="327" w:firstLine="9"/>
      </w:pPr>
      <w:r>
        <w:t>Prevederile prezentului contract individual de muncă se completează cu dispozițiile</w:t>
      </w:r>
      <w:r>
        <w:rPr>
          <w:u w:val="single" w:color="000000"/>
        </w:rPr>
        <w:t xml:space="preserve">Legii nr. 53/2003 </w:t>
      </w:r>
      <w:r>
        <w:t xml:space="preserve">Codul muncii, republicată, cu modificările și completările ulterioare, şi ale contractului colectiv de muncă aplicabil, prevăzut la pct.1, </w:t>
      </w:r>
      <w:r>
        <w:t>incheiat la nivelul angajatorului si inregistrat la ITM DOLJ cu nr. 88/21.05.2025.</w:t>
      </w:r>
    </w:p>
    <w:p xmlns:wp14="http://schemas.microsoft.com/office/word/2010/wordml" w:rsidR="00395DA1" w:rsidRDefault="00C754F0" w14:paraId="3B0572CF" wp14:textId="77777777">
      <w:pPr>
        <w:pStyle w:val="Standard"/>
        <w:spacing w:after="267"/>
        <w:ind w:left="981" w:right="327" w:firstLine="0"/>
      </w:pPr>
      <w:r>
        <w:t xml:space="preserve">Orice modificare privind clauzele contractuale în timpul executării contractului individual de muncă impune încheierea unui act adițional la contract, conform dispozițiilor </w:t>
      </w:r>
      <w:r>
        <w:t>legale, anterior producerii modificării, cu excepția situațiilor în care o asemenea modificare este prevăzută în mod expres de lege sau în contractul colectiv de muncă aplicabil.</w:t>
      </w:r>
    </w:p>
    <w:p xmlns:wp14="http://schemas.microsoft.com/office/word/2010/wordml" w:rsidR="00395DA1" w:rsidRDefault="00C754F0" w14:paraId="141D12F7" wp14:textId="77777777">
      <w:pPr>
        <w:pStyle w:val="Standard"/>
        <w:spacing w:after="277"/>
        <w:ind w:left="981" w:right="327" w:firstLine="0"/>
      </w:pPr>
      <w:r>
        <w:t>T. Conflictele în legătură cu încheierea, executarea, modificarea, suspendare</w:t>
      </w:r>
      <w:r>
        <w:t xml:space="preserve">a sau încetarea prezentului contract individual de muncă </w:t>
      </w:r>
      <w:r>
        <w:rPr>
          <w:sz w:val="22"/>
        </w:rPr>
        <w:t xml:space="preserve">pot fi </w:t>
      </w:r>
      <w:r>
        <w:t xml:space="preserve">soluționate atât pe cale amiabilă prin procedura concilierii, </w:t>
      </w:r>
      <w:r>
        <w:rPr>
          <w:sz w:val="22"/>
        </w:rPr>
        <w:t xml:space="preserve">cât și </w:t>
      </w:r>
      <w:r>
        <w:t>de instanța judecătorească competentă material şi teritorial, potrivit legii.</w:t>
      </w:r>
    </w:p>
    <w:p xmlns:wp14="http://schemas.microsoft.com/office/word/2010/wordml" w:rsidR="00395DA1" w:rsidRDefault="00C754F0" w14:paraId="52782A7F" wp14:textId="77777777">
      <w:pPr>
        <w:pStyle w:val="Standard"/>
        <w:spacing w:after="312"/>
        <w:ind w:left="981" w:right="327" w:firstLine="0"/>
      </w:pPr>
      <w:r>
        <w:t>Prezentul contract individual de muncă s-a în</w:t>
      </w:r>
      <w:r>
        <w:t>cheiat în doua exemplare, câte unul pentru fiecare parte.</w:t>
      </w:r>
    </w:p>
    <w:tbl>
      <w:tblPr>
        <w:tblW w:w="8002" w:type="dxa"/>
        <w:tblInd w:w="816" w:type="dxa"/>
        <w:tblLayout w:type="fixed"/>
        <w:tblCellMar>
          <w:left w:w="10" w:type="dxa"/>
          <w:right w:w="10" w:type="dxa"/>
        </w:tblCellMar>
        <w:tblLook w:val="0000" w:firstRow="0" w:lastRow="0" w:firstColumn="0" w:lastColumn="0" w:noHBand="0" w:noVBand="0"/>
      </w:tblPr>
      <w:tblGrid>
        <w:gridCol w:w="5595"/>
        <w:gridCol w:w="2407"/>
      </w:tblGrid>
      <w:tr xmlns:wp14="http://schemas.microsoft.com/office/word/2010/wordml" w:rsidR="00395DA1" w:rsidTr="00359C9E" w14:paraId="2C9D02A6" wp14:textId="77777777">
        <w:tblPrEx>
          <w:tblCellMar>
            <w:top w:w="0" w:type="dxa"/>
            <w:bottom w:w="0" w:type="dxa"/>
          </w:tblCellMar>
        </w:tblPrEx>
        <w:trPr>
          <w:trHeight w:val="300"/>
        </w:trPr>
        <w:tc>
          <w:tcPr>
            <w:tcW w:w="5595" w:type="dxa"/>
            <w:shd w:val="clear" w:color="auto" w:fill="auto"/>
            <w:tcMar>
              <w:top w:w="0" w:type="dxa"/>
              <w:left w:w="108" w:type="dxa"/>
              <w:bottom w:w="0" w:type="dxa"/>
              <w:right w:w="108" w:type="dxa"/>
            </w:tcMar>
          </w:tcPr>
          <w:p w:rsidR="00395DA1" w:rsidRDefault="00C754F0" w14:paraId="205C44D0" wp14:textId="77777777">
            <w:pPr>
              <w:pStyle w:val="Standard"/>
              <w:spacing w:after="0"/>
              <w:ind w:left="72" w:firstLine="0"/>
            </w:pPr>
            <w:r>
              <w:t>ANGAJATOR,</w:t>
            </w:r>
          </w:p>
        </w:tc>
        <w:tc>
          <w:tcPr>
            <w:tcW w:w="2407" w:type="dxa"/>
            <w:shd w:val="clear" w:color="auto" w:fill="auto"/>
            <w:tcMar>
              <w:top w:w="0" w:type="dxa"/>
              <w:left w:w="108" w:type="dxa"/>
              <w:bottom w:w="0" w:type="dxa"/>
              <w:right w:w="108" w:type="dxa"/>
            </w:tcMar>
            <w:vAlign w:val="bottom"/>
          </w:tcPr>
          <w:p w:rsidR="00395DA1" w:rsidRDefault="00C754F0" w14:paraId="77999AA0" wp14:textId="316F59A1">
            <w:pPr>
              <w:pStyle w:val="Standard"/>
              <w:spacing w:after="0"/>
              <w:ind w:left="0" w:right="253" w:firstLine="0"/>
            </w:pPr>
            <w:r w:rsidR="44445447">
              <w:rPr/>
              <w:t>ɛ</w:t>
            </w:r>
          </w:p>
        </w:tc>
      </w:tr>
      <w:tr xmlns:wp14="http://schemas.microsoft.com/office/word/2010/wordml" w:rsidR="00395DA1" w:rsidTr="00359C9E" w14:paraId="1A87B40D" wp14:textId="77777777">
        <w:tblPrEx>
          <w:tblCellMar>
            <w:top w:w="0" w:type="dxa"/>
            <w:bottom w:w="0" w:type="dxa"/>
          </w:tblCellMar>
        </w:tblPrEx>
        <w:trPr>
          <w:trHeight w:val="300"/>
        </w:trPr>
        <w:tc>
          <w:tcPr>
            <w:tcW w:w="5595" w:type="dxa"/>
            <w:shd w:val="clear" w:color="auto" w:fill="auto"/>
            <w:tcMar>
              <w:top w:w="0" w:type="dxa"/>
              <w:left w:w="108" w:type="dxa"/>
              <w:bottom w:w="0" w:type="dxa"/>
              <w:right w:w="108" w:type="dxa"/>
            </w:tcMar>
            <w:vAlign w:val="bottom"/>
          </w:tcPr>
          <w:p w:rsidR="00395DA1" w:rsidRDefault="00C754F0" w14:paraId="269D6ED2" wp14:textId="77777777">
            <w:pPr>
              <w:pStyle w:val="Standard"/>
              <w:spacing w:after="0"/>
              <w:ind w:left="0" w:firstLine="0"/>
            </w:pPr>
            <w:r>
              <w:t>SC ROBEST COM SRL</w:t>
            </w:r>
          </w:p>
          <w:p w:rsidR="00395DA1" w:rsidRDefault="00395DA1" w14:paraId="672A6659" wp14:textId="77777777">
            <w:pPr>
              <w:pStyle w:val="Standard"/>
              <w:spacing w:after="218" w:line="264" w:lineRule="auto"/>
              <w:ind w:left="0" w:firstLine="0"/>
            </w:pPr>
          </w:p>
          <w:p w:rsidR="00395DA1" w:rsidRDefault="00395DA1" w14:paraId="0A37501D" wp14:textId="77777777">
            <w:pPr>
              <w:pStyle w:val="Standard"/>
              <w:spacing w:after="0"/>
              <w:ind w:left="0" w:firstLine="0"/>
            </w:pPr>
          </w:p>
        </w:tc>
        <w:tc>
          <w:tcPr>
            <w:tcW w:w="2407" w:type="dxa"/>
            <w:shd w:val="clear" w:color="auto" w:fill="auto"/>
            <w:tcMar>
              <w:top w:w="0" w:type="dxa"/>
              <w:left w:w="108" w:type="dxa"/>
              <w:bottom w:w="0" w:type="dxa"/>
              <w:right w:w="108" w:type="dxa"/>
            </w:tcMar>
            <w:vAlign w:val="bottom"/>
          </w:tcPr>
          <w:p w:rsidR="00395DA1" w:rsidRDefault="00C754F0" w14:paraId="7C46F2F2" wp14:textId="77777777">
            <w:pPr>
              <w:pStyle w:val="Standard"/>
              <w:spacing w:after="0"/>
              <w:ind w:left="0" w:right="253" w:firstLine="0"/>
            </w:pPr>
            <w:r>
              <w:t>Semnătura ..............</w:t>
            </w:r>
          </w:p>
        </w:tc>
      </w:tr>
      <w:tr xmlns:wp14="http://schemas.microsoft.com/office/word/2010/wordml" w:rsidR="00395DA1" w:rsidTr="00359C9E" w14:paraId="6622E995" wp14:textId="77777777">
        <w:tblPrEx>
          <w:tblCellMar>
            <w:top w:w="0" w:type="dxa"/>
            <w:bottom w:w="0" w:type="dxa"/>
          </w:tblCellMar>
        </w:tblPrEx>
        <w:trPr>
          <w:trHeight w:val="300"/>
        </w:trPr>
        <w:tc>
          <w:tcPr>
            <w:tcW w:w="5595" w:type="dxa"/>
            <w:shd w:val="clear" w:color="auto" w:fill="auto"/>
            <w:tcMar>
              <w:top w:w="0" w:type="dxa"/>
              <w:left w:w="108" w:type="dxa"/>
              <w:bottom w:w="0" w:type="dxa"/>
              <w:right w:w="108" w:type="dxa"/>
            </w:tcMar>
          </w:tcPr>
          <w:p w:rsidR="00395DA1" w:rsidRDefault="00C754F0" w14:paraId="1E314C52" wp14:textId="0A9B6DE2">
            <w:pPr>
              <w:pStyle w:val="Standard"/>
              <w:spacing w:after="0"/>
              <w:ind w:left="0" w:firstLine="0"/>
            </w:pPr>
            <w:r w:rsidR="61D42A5F">
              <w:rPr/>
              <w:t xml:space="preserve">Data </w:t>
            </w:r>
            <w:r w:rsidR="46E79255">
              <w:rPr/>
              <w:t>ɖ</w:t>
            </w:r>
          </w:p>
          <w:p w:rsidR="00395DA1" w:rsidRDefault="00395DA1" w14:paraId="5DAB6C7B" wp14:textId="77777777">
            <w:pPr>
              <w:pStyle w:val="Standard"/>
              <w:spacing w:after="0"/>
              <w:ind w:left="0" w:firstLine="0"/>
            </w:pPr>
          </w:p>
        </w:tc>
        <w:tc>
          <w:tcPr>
            <w:tcW w:w="2407" w:type="dxa"/>
            <w:shd w:val="clear" w:color="auto" w:fill="auto"/>
            <w:tcMar>
              <w:top w:w="0" w:type="dxa"/>
              <w:left w:w="108" w:type="dxa"/>
              <w:bottom w:w="0" w:type="dxa"/>
              <w:right w:w="108" w:type="dxa"/>
            </w:tcMar>
          </w:tcPr>
          <w:p w:rsidR="00395DA1" w:rsidRDefault="00395DA1" w14:paraId="02EB378F" wp14:textId="77777777">
            <w:pPr>
              <w:pStyle w:val="Standard"/>
              <w:spacing w:after="0"/>
              <w:ind w:left="398" w:firstLine="0"/>
            </w:pPr>
          </w:p>
        </w:tc>
      </w:tr>
    </w:tbl>
    <w:p xmlns:wp14="http://schemas.microsoft.com/office/word/2010/wordml" w:rsidR="00395DA1" w:rsidRDefault="00C754F0" w14:paraId="742FE079" wp14:textId="77777777">
      <w:pPr>
        <w:pStyle w:val="Standard"/>
        <w:ind w:left="852" w:right="327" w:firstLine="0"/>
      </w:pPr>
      <w:r>
        <w:t>Manager Resurse Umane:Dobre Maria Roxana</w:t>
      </w:r>
    </w:p>
    <w:p xmlns:wp14="http://schemas.microsoft.com/office/word/2010/wordml" w:rsidR="00395DA1" w:rsidRDefault="00395DA1" w14:paraId="6A05A809" wp14:textId="77777777">
      <w:pPr>
        <w:pStyle w:val="Standard"/>
        <w:spacing w:after="130"/>
        <w:ind w:left="708" w:right="327" w:firstLine="0"/>
      </w:pPr>
    </w:p>
    <w:p xmlns:wp14="http://schemas.microsoft.com/office/word/2010/wordml" w:rsidR="00395DA1" w:rsidRDefault="00C754F0" w14:paraId="7C1D5833" wp14:textId="380F5EAE">
      <w:pPr>
        <w:pStyle w:val="Standard"/>
        <w:spacing w:after="0"/>
        <w:ind w:left="540" w:firstLine="0"/>
      </w:pPr>
      <w:r w:rsidR="61D42A5F">
        <w:rPr/>
        <w:t xml:space="preserve">Am </w:t>
      </w:r>
      <w:r w:rsidR="61D42A5F">
        <w:rPr/>
        <w:t>primit</w:t>
      </w:r>
      <w:r w:rsidR="61D42A5F">
        <w:rPr/>
        <w:t xml:space="preserve"> un exemplar </w:t>
      </w:r>
      <w:r w:rsidR="61D42A5F">
        <w:rPr/>
        <w:t>azi</w:t>
      </w:r>
      <w:r w:rsidR="61D42A5F">
        <w:rPr/>
        <w:t xml:space="preserve"> </w:t>
      </w:r>
      <w:r w:rsidR="46E79255">
        <w:rPr/>
        <w:t>ɖ</w:t>
      </w:r>
    </w:p>
    <w:p xmlns:wp14="http://schemas.microsoft.com/office/word/2010/wordml" w:rsidR="00395DA1" w:rsidRDefault="00C754F0" w14:paraId="4AB4B657" wp14:textId="011311B5">
      <w:pPr>
        <w:pStyle w:val="Standard"/>
        <w:spacing w:after="218" w:line="264" w:lineRule="auto"/>
      </w:pPr>
      <w:r w:rsidR="44445447">
        <w:rPr/>
        <w:t>ɛ</w:t>
      </w:r>
    </w:p>
    <w:p xmlns:wp14="http://schemas.microsoft.com/office/word/2010/wordml" w:rsidR="00395DA1" w:rsidRDefault="00C754F0" w14:paraId="4B6F1E0B" wp14:textId="77777777">
      <w:pPr>
        <w:pStyle w:val="Standard"/>
        <w:spacing w:after="218" w:line="264" w:lineRule="auto"/>
        <w:rPr>
          <w:b/>
          <w:i/>
        </w:rPr>
      </w:pPr>
      <w:r>
        <w:rPr>
          <w:b/>
          <w:i/>
        </w:rPr>
        <w:t xml:space="preserve"> </w:t>
      </w:r>
      <w:r>
        <w:rPr>
          <w:b/>
          <w:i/>
        </w:rPr>
        <w:t>Semnatura</w:t>
      </w:r>
    </w:p>
    <w:p xmlns:wp14="http://schemas.microsoft.com/office/word/2010/wordml" w:rsidR="00395DA1" w:rsidRDefault="00395DA1" w14:paraId="5A39BBE3" wp14:textId="77777777">
      <w:pPr>
        <w:pStyle w:val="Standard"/>
        <w:spacing w:after="148"/>
        <w:ind w:left="703" w:hanging="10"/>
        <w:rPr>
          <w:sz w:val="20"/>
        </w:rPr>
      </w:pPr>
    </w:p>
    <w:p xmlns:wp14="http://schemas.microsoft.com/office/word/2010/wordml" w:rsidR="00395DA1" w:rsidRDefault="00395DA1" w14:paraId="41C8F396" wp14:textId="77777777">
      <w:pPr>
        <w:pStyle w:val="Standard"/>
        <w:spacing w:after="529" w:line="264" w:lineRule="auto"/>
        <w:ind w:left="377" w:right="2" w:hanging="10"/>
        <w:rPr>
          <w:sz w:val="20"/>
        </w:rPr>
      </w:pPr>
    </w:p>
    <w:p xmlns:wp14="http://schemas.microsoft.com/office/word/2010/wordml" w:rsidR="00395DA1" w:rsidRDefault="00395DA1" w14:paraId="72A3D3EC" wp14:textId="77777777">
      <w:pPr>
        <w:pStyle w:val="Standard"/>
        <w:spacing w:after="529" w:line="264" w:lineRule="auto"/>
        <w:ind w:left="377" w:right="2" w:hanging="10"/>
        <w:rPr>
          <w:sz w:val="20"/>
        </w:rPr>
      </w:pPr>
    </w:p>
    <w:p xmlns:wp14="http://schemas.microsoft.com/office/word/2010/wordml" w:rsidR="00395DA1" w:rsidRDefault="00395DA1" w14:paraId="0D0B940D" wp14:textId="77777777">
      <w:pPr>
        <w:pStyle w:val="Standard"/>
        <w:spacing w:after="529" w:line="264" w:lineRule="auto"/>
        <w:ind w:left="377" w:right="2" w:hanging="10"/>
        <w:rPr>
          <w:sz w:val="20"/>
        </w:rPr>
      </w:pPr>
    </w:p>
    <w:p xmlns:wp14="http://schemas.microsoft.com/office/word/2010/wordml" w:rsidR="00395DA1" w:rsidRDefault="00C754F0" w14:paraId="2ABB81FA" wp14:textId="2B146B19">
      <w:pPr>
        <w:pStyle w:val="Standard"/>
        <w:spacing w:after="529" w:line="264" w:lineRule="auto"/>
        <w:ind w:left="377" w:right="2" w:hanging="10"/>
        <w:jc w:val="center"/>
      </w:pPr>
      <w:r w:rsidRPr="7CA550D5" w:rsidR="61D42A5F">
        <w:rPr>
          <w:sz w:val="20"/>
          <w:szCs w:val="20"/>
        </w:rPr>
        <w:t>Anexa</w:t>
      </w:r>
      <w:r w:rsidRPr="7CA550D5" w:rsidR="61D42A5F">
        <w:rPr>
          <w:sz w:val="20"/>
          <w:szCs w:val="20"/>
        </w:rPr>
        <w:t xml:space="preserve"> nr. 1 la </w:t>
      </w:r>
      <w:r w:rsidRPr="7CA550D5" w:rsidR="61D42A5F">
        <w:rPr>
          <w:sz w:val="20"/>
          <w:szCs w:val="20"/>
        </w:rPr>
        <w:t>contractul</w:t>
      </w:r>
      <w:r w:rsidRPr="7CA550D5" w:rsidR="61D42A5F">
        <w:rPr>
          <w:sz w:val="20"/>
          <w:szCs w:val="20"/>
        </w:rPr>
        <w:t xml:space="preserve"> individual de </w:t>
      </w:r>
      <w:r w:rsidRPr="7CA550D5" w:rsidR="61D42A5F">
        <w:rPr>
          <w:sz w:val="20"/>
          <w:szCs w:val="20"/>
        </w:rPr>
        <w:t>munca</w:t>
      </w:r>
      <w:r w:rsidRPr="7CA550D5" w:rsidR="61D42A5F">
        <w:rPr>
          <w:sz w:val="20"/>
          <w:szCs w:val="20"/>
        </w:rPr>
        <w:t xml:space="preserve"> </w:t>
      </w:r>
      <w:r w:rsidR="0ED38967">
        <w:rPr/>
        <w:t>ɔ</w:t>
      </w:r>
      <w:r w:rsidR="61D42A5F">
        <w:rPr/>
        <w:t>/</w:t>
      </w:r>
      <w:r w:rsidR="46E79255">
        <w:rPr/>
        <w:t>ɖ</w:t>
      </w:r>
    </w:p>
    <w:p xmlns:wp14="http://schemas.microsoft.com/office/word/2010/wordml" w:rsidR="00395DA1" w:rsidP="1D338E87" w:rsidRDefault="00C754F0" w14:paraId="25DC559A" wp14:textId="37D220A8">
      <w:pPr>
        <w:pStyle w:val="NormalWeb"/>
        <w:spacing w:before="0" w:after="215" w:line="264" w:lineRule="auto"/>
        <w:jc w:val="both"/>
        <w:rPr>
          <w:rFonts w:ascii="Arial" w:hAnsi="Arial" w:cs="Arial"/>
          <w:b w:val="1"/>
          <w:bCs w:val="1"/>
          <w:sz w:val="20"/>
          <w:szCs w:val="20"/>
        </w:rPr>
      </w:pPr>
      <w:r w:rsidRPr="7CA550D5" w:rsidR="61D42A5F">
        <w:rPr>
          <w:sz w:val="20"/>
          <w:szCs w:val="20"/>
        </w:rPr>
        <w:t>Angajator</w:t>
      </w:r>
      <w:r w:rsidRPr="7CA550D5" w:rsidR="61D42A5F">
        <w:rPr>
          <w:sz w:val="20"/>
          <w:szCs w:val="20"/>
        </w:rPr>
        <w:t xml:space="preserve"> S.C. ROBEST COM </w:t>
      </w:r>
      <w:r w:rsidRPr="7CA550D5" w:rsidR="61D42A5F">
        <w:rPr>
          <w:sz w:val="20"/>
          <w:szCs w:val="20"/>
        </w:rPr>
        <w:t xml:space="preserve">S.R.L.  </w:t>
      </w:r>
      <w:r w:rsidRPr="7CA550D5" w:rsidR="61D42A5F">
        <w:rPr>
          <w:sz w:val="20"/>
          <w:szCs w:val="20"/>
        </w:rPr>
        <w:t xml:space="preserve">                                             Salariat </w:t>
      </w:r>
      <w:r w:rsidRPr="7CA550D5" w:rsidR="61D42A5F">
        <w:rPr>
          <w:sz w:val="20"/>
          <w:szCs w:val="20"/>
        </w:rPr>
        <w:t xml:space="preserve">  </w:t>
      </w:r>
      <w:r w:rsidRPr="7CA550D5" w:rsidR="61D42A5F">
        <w:rPr>
          <w:rFonts w:ascii="Arial" w:hAnsi="Arial" w:cs="Arial"/>
          <w:b w:val="1"/>
          <w:bCs w:val="1"/>
          <w:sz w:val="20"/>
          <w:szCs w:val="20"/>
        </w:rPr>
        <w:t xml:space="preserve"> </w:t>
      </w:r>
      <w:r w:rsidRPr="7CA550D5" w:rsidR="44445447">
        <w:rPr>
          <w:rFonts w:ascii="Arial" w:hAnsi="Arial" w:cs="Arial"/>
          <w:b w:val="1"/>
          <w:bCs w:val="1"/>
          <w:sz w:val="20"/>
          <w:szCs w:val="20"/>
        </w:rPr>
        <w:t>ɛ</w:t>
      </w:r>
    </w:p>
    <w:p xmlns:wp14="http://schemas.microsoft.com/office/word/2010/wordml" w:rsidR="00395DA1" w:rsidRDefault="00C754F0" w14:paraId="7C012DF5" wp14:textId="77777777">
      <w:pPr>
        <w:pStyle w:val="NormalWeb"/>
        <w:spacing w:before="0" w:after="215" w:line="264" w:lineRule="auto"/>
        <w:jc w:val="both"/>
      </w:pPr>
      <w:r>
        <w:rPr>
          <w:sz w:val="20"/>
        </w:rPr>
        <w:t>Criterii de evaluare pentru functii de executie:</w:t>
      </w:r>
    </w:p>
    <w:tbl>
      <w:tblPr>
        <w:tblW w:w="10356" w:type="dxa"/>
        <w:tblInd w:w="-255" w:type="dxa"/>
        <w:tblLayout w:type="fixed"/>
        <w:tblCellMar>
          <w:left w:w="10" w:type="dxa"/>
          <w:right w:w="10" w:type="dxa"/>
        </w:tblCellMar>
        <w:tblLook w:val="0000" w:firstRow="0" w:lastRow="0" w:firstColumn="0" w:lastColumn="0" w:noHBand="0" w:noVBand="0"/>
      </w:tblPr>
      <w:tblGrid>
        <w:gridCol w:w="4573"/>
        <w:gridCol w:w="5783"/>
      </w:tblGrid>
      <w:tr xmlns:wp14="http://schemas.microsoft.com/office/word/2010/wordml" w:rsidR="00395DA1" w:rsidTr="00359C9E" w14:paraId="2B5B7A21"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06E435C8" wp14:textId="77777777">
            <w:pPr>
              <w:pStyle w:val="Standard"/>
              <w:spacing w:after="0"/>
              <w:ind w:left="0" w:firstLine="0"/>
              <w:rPr>
                <w:sz w:val="20"/>
              </w:rPr>
            </w:pPr>
            <w:r>
              <w:rPr>
                <w:sz w:val="20"/>
              </w:rPr>
              <w:t xml:space="preserve">Criteriul de </w:t>
            </w:r>
            <w:r>
              <w:rPr>
                <w:sz w:val="20"/>
              </w:rPr>
              <w:t>performanta</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09EF15B7" wp14:textId="77777777">
            <w:pPr>
              <w:pStyle w:val="Standard"/>
              <w:spacing w:after="0"/>
              <w:ind w:left="3" w:firstLine="0"/>
              <w:rPr>
                <w:sz w:val="20"/>
              </w:rPr>
            </w:pPr>
            <w:r>
              <w:rPr>
                <w:sz w:val="20"/>
              </w:rPr>
              <w:t>Definirea criteriilor</w:t>
            </w:r>
          </w:p>
        </w:tc>
      </w:tr>
      <w:tr xmlns:wp14="http://schemas.microsoft.com/office/word/2010/wordml" w:rsidR="00395DA1" w:rsidTr="00359C9E" w14:paraId="4E268F7D"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51F9F026" wp14:textId="77777777">
            <w:pPr>
              <w:pStyle w:val="Standard"/>
              <w:spacing w:after="0"/>
              <w:ind w:left="0" w:firstLine="0"/>
              <w:rPr>
                <w:sz w:val="20"/>
              </w:rPr>
            </w:pPr>
            <w:r>
              <w:rPr>
                <w:sz w:val="20"/>
              </w:rPr>
              <w:t>1. Calitatea muncii prestate</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332DF698" wp14:textId="77777777">
            <w:pPr>
              <w:pStyle w:val="Standard"/>
              <w:spacing w:after="0"/>
              <w:ind w:left="2" w:firstLine="0"/>
              <w:rPr>
                <w:sz w:val="20"/>
              </w:rPr>
            </w:pPr>
            <w:r>
              <w:rPr>
                <w:sz w:val="20"/>
              </w:rPr>
              <w:t>Nivelul calitativ al lucrarilor elaborate sau a produselor realizate (dupa caz).</w:t>
            </w:r>
          </w:p>
        </w:tc>
      </w:tr>
      <w:tr xmlns:wp14="http://schemas.microsoft.com/office/word/2010/wordml" w:rsidR="00395DA1" w:rsidTr="00359C9E" w14:paraId="1C21F47F"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60ADC64D" wp14:textId="77777777">
            <w:pPr>
              <w:pStyle w:val="Standard"/>
              <w:spacing w:after="0"/>
              <w:ind w:left="0" w:firstLine="0"/>
              <w:rPr>
                <w:sz w:val="20"/>
              </w:rPr>
            </w:pPr>
            <w:r>
              <w:rPr>
                <w:sz w:val="20"/>
              </w:rPr>
              <w:t>2. Pregatire profesionala</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14377063" wp14:textId="77777777">
            <w:pPr>
              <w:pStyle w:val="Standard"/>
              <w:spacing w:after="94"/>
              <w:ind w:left="3" w:firstLine="0"/>
              <w:rPr>
                <w:sz w:val="20"/>
              </w:rPr>
            </w:pPr>
            <w:r>
              <w:rPr>
                <w:sz w:val="20"/>
              </w:rPr>
              <w:t>Acest criteriu se analizeaza in functie de urmatorii factori:</w:t>
            </w:r>
          </w:p>
          <w:p w:rsidR="00395DA1" w:rsidRDefault="00C754F0" w14:paraId="502CA584" wp14:textId="77777777">
            <w:pPr>
              <w:pStyle w:val="Standard"/>
              <w:spacing w:after="97"/>
              <w:ind w:left="2" w:firstLine="0"/>
              <w:rPr>
                <w:sz w:val="20"/>
              </w:rPr>
            </w:pPr>
            <w:r>
              <w:rPr>
                <w:sz w:val="20"/>
              </w:rPr>
              <w:t>-nivel studii;</w:t>
            </w:r>
          </w:p>
          <w:p w:rsidR="00395DA1" w:rsidRDefault="00C754F0" w14:paraId="0731927C" wp14:textId="77777777">
            <w:pPr>
              <w:pStyle w:val="Standard"/>
              <w:spacing w:after="94"/>
              <w:ind w:left="2" w:firstLine="0"/>
              <w:rPr>
                <w:sz w:val="20"/>
              </w:rPr>
            </w:pPr>
            <w:r>
              <w:rPr>
                <w:sz w:val="20"/>
              </w:rPr>
              <w:t>-nivelul cunostintelor demonstrat la testarile periodice;</w:t>
            </w:r>
          </w:p>
          <w:p w:rsidR="00395DA1" w:rsidRDefault="00C754F0" w14:paraId="3F605F9F" wp14:textId="77777777">
            <w:pPr>
              <w:pStyle w:val="Standard"/>
              <w:spacing w:after="0" w:line="360" w:lineRule="auto"/>
              <w:ind w:left="2" w:firstLine="0"/>
              <w:rPr>
                <w:sz w:val="20"/>
              </w:rPr>
            </w:pPr>
            <w:r>
              <w:rPr>
                <w:sz w:val="20"/>
              </w:rPr>
              <w:t>-volumul de lucrari realizate (indeplinirea volumului de munca cerut functiei)</w:t>
            </w:r>
          </w:p>
          <w:p w:rsidR="00395DA1" w:rsidRDefault="00C754F0" w14:paraId="6A09E912" wp14:textId="77777777">
            <w:pPr>
              <w:pStyle w:val="Standard"/>
              <w:spacing w:after="0"/>
              <w:ind w:left="362" w:firstLine="0"/>
              <w:rPr>
                <w:sz w:val="20"/>
              </w:rPr>
            </w:pPr>
            <w:r>
              <w:rPr>
                <w:sz w:val="20"/>
              </w:rPr>
              <w:t>-</w:t>
            </w:r>
          </w:p>
        </w:tc>
      </w:tr>
      <w:tr w:rsidR="00359C9E" w:rsidTr="00359C9E" w14:paraId="534133D5">
        <w:trPr>
          <w:trHeight w:val="300"/>
        </w:trPr>
        <w:tblPrEx>
          <w:tblCellMar>
            <w:top w:w="0" w:type="dxa"/>
            <w:bottom w:w="0" w:type="dxa"/>
          </w:tblCellMar>
        </w:tblPrEx>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59C9E" w:rsidP="00359C9E" w:rsidRDefault="00359C9E" w14:paraId="0C1A5398" w14:textId="41310896">
            <w:pPr>
              <w:pStyle w:val="Standard"/>
              <w:ind w:firstLine="0"/>
              <w:rPr>
                <w:sz w:val="20"/>
                <w:szCs w:val="20"/>
              </w:rPr>
            </w:pP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59C9E" w:rsidP="00359C9E" w:rsidRDefault="00359C9E" w14:paraId="244D5984" w14:textId="66432554">
            <w:pPr>
              <w:pStyle w:val="Standard"/>
              <w:ind w:firstLine="0"/>
              <w:rPr>
                <w:sz w:val="20"/>
                <w:szCs w:val="20"/>
              </w:rPr>
            </w:pPr>
          </w:p>
        </w:tc>
      </w:tr>
      <w:tr xmlns:wp14="http://schemas.microsoft.com/office/word/2010/wordml" w:rsidR="00395DA1" w:rsidTr="00359C9E" w14:paraId="1FC8BB99"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54F8CDCC" wp14:textId="77777777">
            <w:pPr>
              <w:pStyle w:val="Standard"/>
              <w:spacing w:after="0"/>
              <w:ind w:left="0" w:firstLine="0"/>
              <w:rPr>
                <w:sz w:val="20"/>
              </w:rPr>
            </w:pPr>
            <w:r>
              <w:rPr>
                <w:sz w:val="20"/>
              </w:rPr>
              <w:t>3. Competenta in gestionarea resurselor alocate</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080AB4FC" wp14:textId="77777777">
            <w:pPr>
              <w:pStyle w:val="Standard"/>
              <w:spacing w:after="0"/>
              <w:ind w:left="2" w:firstLine="0"/>
              <w:rPr>
                <w:sz w:val="20"/>
              </w:rPr>
            </w:pPr>
            <w:r>
              <w:rPr>
                <w:sz w:val="20"/>
              </w:rPr>
              <w:t xml:space="preserve">Capacitatea de a utiliza eficient si la capacitate maxima </w:t>
            </w:r>
            <w:r>
              <w:rPr>
                <w:sz w:val="20"/>
              </w:rPr>
              <w:t>resursele materiale si financiare alocate.</w:t>
            </w:r>
          </w:p>
        </w:tc>
      </w:tr>
      <w:tr xmlns:wp14="http://schemas.microsoft.com/office/word/2010/wordml" w:rsidR="00395DA1" w:rsidTr="00359C9E" w14:paraId="1FF7DD97"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35F0CCDC" wp14:textId="77777777">
            <w:pPr>
              <w:pStyle w:val="Standard"/>
              <w:spacing w:after="0"/>
              <w:ind w:left="0" w:firstLine="0"/>
              <w:rPr>
                <w:sz w:val="20"/>
              </w:rPr>
            </w:pPr>
            <w:r>
              <w:rPr>
                <w:sz w:val="20"/>
              </w:rPr>
              <w:t>4. Capacitatea de a lucra independent</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36C36C03" wp14:textId="77777777">
            <w:pPr>
              <w:pStyle w:val="Standard"/>
              <w:spacing w:after="0"/>
              <w:ind w:left="2" w:right="1" w:firstLine="0"/>
              <w:rPr>
                <w:sz w:val="20"/>
              </w:rPr>
            </w:pPr>
            <w:r>
              <w:rPr>
                <w:sz w:val="20"/>
              </w:rPr>
              <w:t xml:space="preserve">Capacitatea de a desfasura activitati pentru indeplinirea atributiilor de serviciu fara a solicita coordonare, cu exceptia cazului in care activitatile implica luarea </w:t>
            </w:r>
            <w:r>
              <w:rPr>
                <w:sz w:val="20"/>
              </w:rPr>
              <w:t>unor decizii care depasesc limitele de competenta.</w:t>
            </w:r>
          </w:p>
        </w:tc>
      </w:tr>
      <w:tr xmlns:wp14="http://schemas.microsoft.com/office/word/2010/wordml" w:rsidR="00395DA1" w:rsidTr="00359C9E" w14:paraId="28C8A179"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6D969E15" wp14:textId="77777777">
            <w:pPr>
              <w:pStyle w:val="Standard"/>
              <w:spacing w:after="0"/>
              <w:ind w:left="0" w:firstLine="0"/>
              <w:rPr>
                <w:sz w:val="20"/>
              </w:rPr>
            </w:pPr>
            <w:r>
              <w:rPr>
                <w:sz w:val="20"/>
              </w:rPr>
              <w:t>5. Corectitudine, integritate, disciplina in munca</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132E05C9" wp14:textId="77777777">
            <w:pPr>
              <w:pStyle w:val="Standard"/>
              <w:spacing w:after="0" w:line="360" w:lineRule="auto"/>
              <w:ind w:left="2" w:firstLine="0"/>
              <w:rPr>
                <w:sz w:val="20"/>
              </w:rPr>
            </w:pPr>
            <w:r>
              <w:rPr>
                <w:sz w:val="20"/>
              </w:rPr>
              <w:t>Respectarea</w:t>
            </w:r>
            <w:r>
              <w:rPr>
                <w:sz w:val="20"/>
              </w:rPr>
              <w:tab/>
            </w:r>
            <w:r>
              <w:rPr>
                <w:sz w:val="20"/>
              </w:rPr>
              <w:t>legii</w:t>
            </w:r>
            <w:r>
              <w:rPr>
                <w:sz w:val="20"/>
              </w:rPr>
              <w:tab/>
            </w:r>
            <w:r>
              <w:rPr>
                <w:sz w:val="20"/>
              </w:rPr>
              <w:t>si</w:t>
            </w:r>
            <w:r>
              <w:rPr>
                <w:sz w:val="20"/>
              </w:rPr>
              <w:tab/>
            </w:r>
            <w:r>
              <w:rPr>
                <w:sz w:val="20"/>
              </w:rPr>
              <w:t>a</w:t>
            </w:r>
            <w:r>
              <w:rPr>
                <w:sz w:val="20"/>
              </w:rPr>
              <w:tab/>
            </w:r>
            <w:r>
              <w:rPr>
                <w:sz w:val="20"/>
              </w:rPr>
              <w:t>normelor</w:t>
            </w:r>
            <w:r>
              <w:rPr>
                <w:sz w:val="20"/>
              </w:rPr>
              <w:tab/>
            </w:r>
            <w:r>
              <w:rPr>
                <w:sz w:val="20"/>
              </w:rPr>
              <w:t>de</w:t>
            </w:r>
            <w:r>
              <w:rPr>
                <w:sz w:val="20"/>
              </w:rPr>
              <w:tab/>
            </w:r>
            <w:r>
              <w:rPr>
                <w:sz w:val="20"/>
              </w:rPr>
              <w:t>lucru</w:t>
            </w:r>
            <w:r>
              <w:rPr>
                <w:sz w:val="20"/>
              </w:rPr>
              <w:tab/>
            </w:r>
            <w:r>
              <w:rPr>
                <w:sz w:val="20"/>
              </w:rPr>
              <w:t>in</w:t>
            </w:r>
            <w:r>
              <w:rPr>
                <w:sz w:val="20"/>
              </w:rPr>
              <w:tab/>
            </w:r>
            <w:r>
              <w:rPr>
                <w:sz w:val="20"/>
              </w:rPr>
              <w:t>activitatea desfasurata</w:t>
            </w:r>
          </w:p>
          <w:p w:rsidR="00395DA1" w:rsidRDefault="00C754F0" w14:paraId="3AC46FD1" wp14:textId="77777777">
            <w:pPr>
              <w:pStyle w:val="Standard"/>
              <w:spacing w:after="0"/>
              <w:ind w:left="2" w:firstLine="0"/>
              <w:rPr>
                <w:sz w:val="20"/>
              </w:rPr>
            </w:pPr>
            <w:r>
              <w:rPr>
                <w:sz w:val="20"/>
              </w:rPr>
              <w:t>Comportamentul fata de persoanele cu care interactioneaza</w:t>
            </w:r>
          </w:p>
        </w:tc>
      </w:tr>
      <w:tr xmlns:wp14="http://schemas.microsoft.com/office/word/2010/wordml" w:rsidR="00395DA1" w:rsidTr="00359C9E" w14:paraId="7542EA74" wp14:textId="77777777">
        <w:tblPrEx>
          <w:tblCellMar>
            <w:top w:w="0" w:type="dxa"/>
            <w:bottom w:w="0" w:type="dxa"/>
          </w:tblCellMar>
        </w:tblPrEx>
        <w:trPr>
          <w:trHeight w:val="300"/>
        </w:trPr>
        <w:tc>
          <w:tcPr>
            <w:tcW w:w="457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0F78D17D" wp14:textId="77777777">
            <w:pPr>
              <w:pStyle w:val="Standard"/>
              <w:spacing w:after="0"/>
              <w:ind w:left="0" w:firstLine="0"/>
              <w:rPr>
                <w:sz w:val="20"/>
              </w:rPr>
            </w:pPr>
            <w:r>
              <w:rPr>
                <w:sz w:val="20"/>
              </w:rPr>
              <w:t xml:space="preserve">6. Aptitudini </w:t>
            </w:r>
            <w:r>
              <w:rPr>
                <w:sz w:val="20"/>
              </w:rPr>
              <w:t>organizatorice</w:t>
            </w:r>
          </w:p>
        </w:tc>
        <w:tc>
          <w:tcPr>
            <w:tcW w:w="5783" w:type="dxa"/>
            <w:tcBorders>
              <w:top w:val="single" w:color="000001" w:sz="4" w:space="0"/>
              <w:left w:val="single" w:color="000001" w:sz="4" w:space="0"/>
              <w:bottom w:val="single" w:color="000001" w:sz="4" w:space="0"/>
              <w:right w:val="single" w:color="000001" w:sz="4" w:space="0"/>
            </w:tcBorders>
            <w:shd w:val="clear" w:color="auto" w:fill="auto"/>
            <w:tcMar>
              <w:top w:w="45" w:type="dxa"/>
              <w:left w:w="106" w:type="dxa"/>
              <w:bottom w:w="0" w:type="dxa"/>
              <w:right w:w="109" w:type="dxa"/>
            </w:tcMar>
          </w:tcPr>
          <w:p w:rsidR="00395DA1" w:rsidRDefault="00C754F0" w14:paraId="604BD2BA" wp14:textId="77777777">
            <w:pPr>
              <w:pStyle w:val="Standard"/>
              <w:spacing w:after="0"/>
              <w:ind w:left="2" w:firstLine="0"/>
              <w:rPr>
                <w:sz w:val="20"/>
              </w:rPr>
            </w:pPr>
            <w:r>
              <w:rPr>
                <w:sz w:val="20"/>
              </w:rPr>
              <w:t>Evaluarea aptitudinilor in organizarea si planificarea muncii proprii.</w:t>
            </w:r>
          </w:p>
        </w:tc>
      </w:tr>
    </w:tbl>
    <w:p xmlns:wp14="http://schemas.microsoft.com/office/word/2010/wordml" w:rsidR="00395DA1" w:rsidRDefault="00395DA1" w14:paraId="0E27B00A" wp14:textId="77777777">
      <w:pPr>
        <w:pStyle w:val="Standard"/>
        <w:spacing w:after="0"/>
        <w:ind w:left="540" w:firstLine="0"/>
        <w:rPr>
          <w:sz w:val="20"/>
        </w:rPr>
      </w:pPr>
    </w:p>
    <w:p xmlns:wp14="http://schemas.microsoft.com/office/word/2010/wordml" w:rsidR="00395DA1" w:rsidRDefault="00395DA1" w14:paraId="60061E4C" wp14:textId="77777777">
      <w:pPr>
        <w:pStyle w:val="Standard"/>
        <w:spacing w:after="0"/>
        <w:ind w:left="540" w:firstLine="0"/>
        <w:rPr>
          <w:sz w:val="20"/>
        </w:rPr>
      </w:pPr>
    </w:p>
    <w:p xmlns:wp14="http://schemas.microsoft.com/office/word/2010/wordml" w:rsidR="00395DA1" w:rsidRDefault="00395DA1" w14:paraId="44EAFD9C" wp14:textId="77777777">
      <w:pPr>
        <w:pStyle w:val="Standard"/>
        <w:spacing w:after="0"/>
        <w:ind w:left="540" w:firstLine="0"/>
        <w:rPr>
          <w:sz w:val="20"/>
        </w:rPr>
      </w:pPr>
    </w:p>
    <w:p xmlns:wp14="http://schemas.microsoft.com/office/word/2010/wordml" w:rsidR="00395DA1" w:rsidRDefault="00395DA1" w14:paraId="4B94D5A5" wp14:textId="77777777">
      <w:pPr>
        <w:pStyle w:val="Standard"/>
        <w:spacing w:after="0"/>
        <w:ind w:left="540" w:firstLine="0"/>
        <w:rPr>
          <w:sz w:val="20"/>
        </w:rPr>
      </w:pPr>
    </w:p>
    <w:p xmlns:wp14="http://schemas.microsoft.com/office/word/2010/wordml" w:rsidR="00395DA1" w:rsidRDefault="00395DA1" w14:paraId="3DEEC669" wp14:textId="77777777">
      <w:pPr>
        <w:pStyle w:val="Standard"/>
        <w:spacing w:after="0"/>
        <w:ind w:left="540" w:firstLine="0"/>
        <w:rPr>
          <w:sz w:val="20"/>
        </w:rPr>
      </w:pPr>
    </w:p>
    <w:p xmlns:wp14="http://schemas.microsoft.com/office/word/2010/wordml" w:rsidR="00395DA1" w:rsidRDefault="00395DA1" w14:paraId="3656B9AB" wp14:textId="77777777">
      <w:pPr>
        <w:pStyle w:val="Standard"/>
        <w:spacing w:after="0"/>
        <w:ind w:left="540" w:firstLine="0"/>
        <w:rPr>
          <w:sz w:val="20"/>
        </w:rPr>
      </w:pPr>
    </w:p>
    <w:p xmlns:wp14="http://schemas.microsoft.com/office/word/2010/wordml" w:rsidR="00395DA1" w:rsidRDefault="00C754F0" w14:paraId="6FCC589F" wp14:textId="7DB45AA3">
      <w:pPr>
        <w:pStyle w:val="Standard"/>
        <w:spacing w:after="159"/>
        <w:ind w:left="0" w:firstLine="0"/>
      </w:pPr>
      <w:r w:rsidRPr="7CA550D5" w:rsidR="61D42A5F">
        <w:rPr>
          <w:sz w:val="20"/>
          <w:szCs w:val="20"/>
        </w:rPr>
        <w:t xml:space="preserve">Am </w:t>
      </w:r>
      <w:r w:rsidRPr="7CA550D5" w:rsidR="61D42A5F">
        <w:rPr>
          <w:sz w:val="20"/>
          <w:szCs w:val="20"/>
        </w:rPr>
        <w:t>luat</w:t>
      </w:r>
      <w:r w:rsidRPr="7CA550D5" w:rsidR="61D42A5F">
        <w:rPr>
          <w:sz w:val="20"/>
          <w:szCs w:val="20"/>
        </w:rPr>
        <w:t xml:space="preserve"> la </w:t>
      </w:r>
      <w:r w:rsidRPr="7CA550D5" w:rsidR="61D42A5F">
        <w:rPr>
          <w:sz w:val="20"/>
          <w:szCs w:val="20"/>
        </w:rPr>
        <w:t>cunostinta</w:t>
      </w:r>
      <w:r w:rsidRPr="7CA550D5" w:rsidR="61D42A5F">
        <w:rPr>
          <w:sz w:val="20"/>
          <w:szCs w:val="20"/>
        </w:rPr>
        <w:t xml:space="preserve">                                                                                    </w:t>
      </w:r>
      <w:r w:rsidRPr="7CA550D5" w:rsidR="61D42A5F">
        <w:rPr>
          <w:sz w:val="20"/>
          <w:szCs w:val="20"/>
        </w:rPr>
        <w:t xml:space="preserve">   </w:t>
      </w:r>
      <w:r w:rsidR="44445447">
        <w:rPr/>
        <w:t>ɛ</w:t>
      </w:r>
    </w:p>
    <w:p xmlns:wp14="http://schemas.microsoft.com/office/word/2010/wordml" w:rsidR="00395DA1" w:rsidRDefault="00C754F0" w14:paraId="010632AA" wp14:textId="6835503E">
      <w:pPr>
        <w:pStyle w:val="Standard"/>
        <w:spacing w:after="159"/>
        <w:ind w:left="0" w:firstLine="0"/>
      </w:pPr>
      <w:r w:rsidRPr="7CA550D5" w:rsidR="61D42A5F">
        <w:rPr>
          <w:sz w:val="20"/>
          <w:szCs w:val="20"/>
        </w:rPr>
        <w:t xml:space="preserve">Data </w:t>
      </w:r>
      <w:r w:rsidRPr="7CA550D5" w:rsidR="46E79255">
        <w:rPr>
          <w:sz w:val="20"/>
          <w:szCs w:val="20"/>
        </w:rPr>
        <w:t>ɖ</w:t>
      </w:r>
    </w:p>
    <w:p xmlns:wp14="http://schemas.microsoft.com/office/word/2010/wordml" w:rsidR="00395DA1" w:rsidRDefault="00395DA1" w14:paraId="45FB0818" wp14:textId="77777777">
      <w:pPr>
        <w:pStyle w:val="Standard"/>
        <w:spacing w:after="19" w:line="264" w:lineRule="auto"/>
        <w:ind w:left="-15" w:firstLine="708"/>
        <w:rPr>
          <w:sz w:val="20"/>
        </w:rPr>
      </w:pPr>
    </w:p>
    <w:p xmlns:wp14="http://schemas.microsoft.com/office/word/2010/wordml" w:rsidR="00395DA1" w:rsidRDefault="00395DA1" w14:paraId="049F31CB" wp14:textId="77777777">
      <w:pPr>
        <w:pStyle w:val="Standard"/>
        <w:spacing w:after="529" w:line="264" w:lineRule="auto"/>
        <w:ind w:left="0" w:right="2" w:firstLine="0"/>
        <w:rPr>
          <w:sz w:val="20"/>
        </w:rPr>
      </w:pPr>
    </w:p>
    <w:p xmlns:wp14="http://schemas.microsoft.com/office/word/2010/wordml" w:rsidR="00395DA1" w:rsidRDefault="00C754F0" w14:paraId="0DFAE634" wp14:textId="77777777">
      <w:pPr>
        <w:pStyle w:val="Standard"/>
        <w:spacing w:after="529" w:line="264" w:lineRule="auto"/>
        <w:ind w:left="0" w:right="2" w:firstLine="0"/>
        <w:rPr>
          <w:sz w:val="20"/>
        </w:rPr>
      </w:pPr>
      <w:r>
        <w:rPr>
          <w:sz w:val="20"/>
        </w:rPr>
        <w:t xml:space="preserve">  </w:t>
      </w:r>
    </w:p>
    <w:p xmlns:wp14="http://schemas.microsoft.com/office/word/2010/wordml" w:rsidR="00395DA1" w:rsidRDefault="00C754F0" w14:paraId="35068C78" wp14:textId="65F08872">
      <w:pPr>
        <w:pStyle w:val="Standard"/>
        <w:spacing w:after="529" w:line="264" w:lineRule="auto"/>
        <w:ind w:left="0" w:right="2" w:firstLine="0"/>
      </w:pPr>
      <w:r w:rsidRPr="7CA550D5" w:rsidR="61D42A5F">
        <w:rPr>
          <w:sz w:val="20"/>
          <w:szCs w:val="20"/>
        </w:rPr>
        <w:t xml:space="preserve"> </w:t>
      </w:r>
      <w:r w:rsidRPr="7CA550D5" w:rsidR="61D42A5F">
        <w:rPr>
          <w:sz w:val="20"/>
          <w:szCs w:val="20"/>
        </w:rPr>
        <w:t>Anexa</w:t>
      </w:r>
      <w:r w:rsidRPr="7CA550D5" w:rsidR="61D42A5F">
        <w:rPr>
          <w:sz w:val="20"/>
          <w:szCs w:val="20"/>
        </w:rPr>
        <w:t xml:space="preserve"> nr. 2 la </w:t>
      </w:r>
      <w:r w:rsidRPr="7CA550D5" w:rsidR="61D42A5F">
        <w:rPr>
          <w:sz w:val="20"/>
          <w:szCs w:val="20"/>
        </w:rPr>
        <w:t>contractul</w:t>
      </w:r>
      <w:r w:rsidRPr="7CA550D5" w:rsidR="61D42A5F">
        <w:rPr>
          <w:sz w:val="20"/>
          <w:szCs w:val="20"/>
        </w:rPr>
        <w:t xml:space="preserve"> individual de </w:t>
      </w:r>
      <w:r w:rsidRPr="7CA550D5" w:rsidR="61D42A5F">
        <w:rPr>
          <w:sz w:val="20"/>
          <w:szCs w:val="20"/>
        </w:rPr>
        <w:t>munca</w:t>
      </w:r>
      <w:r w:rsidRPr="7CA550D5" w:rsidR="61D42A5F">
        <w:rPr>
          <w:sz w:val="20"/>
          <w:szCs w:val="20"/>
        </w:rPr>
        <w:t xml:space="preserve"> </w:t>
      </w:r>
      <w:r w:rsidRPr="7CA550D5" w:rsidR="0ED38967">
        <w:rPr>
          <w:rFonts w:ascii="Times New Roman" w:hAnsi="Times New Roman" w:eastAsia="Times New Roman" w:cs="Times New Roman"/>
          <w:noProof w:val="0"/>
          <w:color w:val="000000" w:themeColor="text1" w:themeTint="FF" w:themeShade="FF"/>
          <w:sz w:val="24"/>
          <w:szCs w:val="24"/>
          <w:lang w:val="en-US"/>
        </w:rPr>
        <w:t>ɔ</w:t>
      </w:r>
      <w:r w:rsidR="61D42A5F">
        <w:rPr/>
        <w:t>/</w:t>
      </w:r>
      <w:r w:rsidR="46E79255">
        <w:rPr/>
        <w:t>ɖ</w:t>
      </w:r>
    </w:p>
    <w:p xmlns:wp14="http://schemas.microsoft.com/office/word/2010/wordml" w:rsidR="00395DA1" w:rsidRDefault="00C754F0" w14:paraId="470F1DB7" wp14:textId="1187110E">
      <w:pPr>
        <w:pStyle w:val="NormalWeb"/>
        <w:spacing w:before="0" w:after="215" w:line="264" w:lineRule="auto"/>
        <w:jc w:val="both"/>
      </w:pPr>
      <w:r w:rsidRPr="7CA550D5" w:rsidR="61D42A5F">
        <w:rPr>
          <w:sz w:val="20"/>
          <w:szCs w:val="20"/>
        </w:rPr>
        <w:t>Angajator</w:t>
      </w:r>
      <w:r w:rsidRPr="7CA550D5" w:rsidR="61D42A5F">
        <w:rPr>
          <w:sz w:val="20"/>
          <w:szCs w:val="20"/>
        </w:rPr>
        <w:t xml:space="preserve"> S.C. ROBEST COM S.R.L                                                             </w:t>
      </w:r>
      <w:r w:rsidRPr="7CA550D5" w:rsidR="61D42A5F">
        <w:rPr>
          <w:sz w:val="20"/>
          <w:szCs w:val="20"/>
        </w:rPr>
        <w:t xml:space="preserve">   </w:t>
      </w:r>
      <w:r w:rsidR="44445447">
        <w:rPr/>
        <w:t>ɛ</w:t>
      </w:r>
    </w:p>
    <w:p xmlns:wp14="http://schemas.microsoft.com/office/word/2010/wordml" w:rsidR="00395DA1" w:rsidRDefault="00C754F0" w14:paraId="353BCFF8" wp14:textId="77777777">
      <w:pPr>
        <w:pStyle w:val="NormalWeb"/>
        <w:spacing w:before="0" w:after="215" w:line="264" w:lineRule="auto"/>
        <w:jc w:val="both"/>
      </w:pPr>
      <w:r>
        <w:rPr>
          <w:sz w:val="20"/>
        </w:rPr>
        <w:t>ANGAJAMENT DE CONFIDENTIALITATE</w:t>
      </w:r>
    </w:p>
    <w:p xmlns:wp14="http://schemas.microsoft.com/office/word/2010/wordml" w:rsidR="00395DA1" w:rsidRDefault="00395DA1" w14:paraId="53128261" wp14:textId="77777777">
      <w:pPr>
        <w:pStyle w:val="Standard"/>
        <w:spacing w:after="19" w:line="264" w:lineRule="auto"/>
        <w:ind w:left="-15" w:firstLine="708"/>
        <w:rPr>
          <w:sz w:val="20"/>
        </w:rPr>
      </w:pPr>
    </w:p>
    <w:p xmlns:wp14="http://schemas.microsoft.com/office/word/2010/wordml" w:rsidR="00395DA1" w:rsidRDefault="00395DA1" w14:paraId="62486C05" wp14:textId="77777777">
      <w:pPr>
        <w:pStyle w:val="Standard"/>
        <w:spacing w:after="19" w:line="264" w:lineRule="auto"/>
        <w:ind w:left="-15" w:firstLine="708"/>
        <w:rPr>
          <w:sz w:val="20"/>
        </w:rPr>
      </w:pPr>
    </w:p>
    <w:p xmlns:wp14="http://schemas.microsoft.com/office/word/2010/wordml" w:rsidR="00395DA1" w:rsidP="00359C9E" w:rsidRDefault="00C754F0" w14:paraId="034BBE2E" wp14:textId="251FF4B7">
      <w:pPr>
        <w:pStyle w:val="Standard"/>
        <w:spacing w:before="390" w:beforeAutospacing="off" w:after="390" w:afterAutospacing="off" w:line="264" w:lineRule="auto"/>
        <w:ind/>
        <w:rPr>
          <w:sz w:val="20"/>
          <w:szCs w:val="20"/>
        </w:rPr>
      </w:pPr>
      <w:r w:rsidRPr="00359C9E" w:rsidR="00C754F0">
        <w:rPr>
          <w:sz w:val="20"/>
          <w:szCs w:val="20"/>
        </w:rPr>
        <w:t>Subsemn</w:t>
      </w:r>
      <w:r w:rsidRPr="00359C9E" w:rsidR="00C754F0">
        <w:rPr>
          <w:sz w:val="20"/>
          <w:szCs w:val="20"/>
        </w:rPr>
        <w:t>atul</w:t>
      </w:r>
      <w:r w:rsidRPr="00359C9E" w:rsidR="00C754F0">
        <w:rPr>
          <w:sz w:val="20"/>
          <w:szCs w:val="20"/>
        </w:rPr>
        <w:t xml:space="preserve">(a) </w:t>
      </w:r>
      <w:r w:rsidRPr="00359C9E" w:rsidR="7A70E269">
        <w:rPr>
          <w:rFonts w:ascii="Times New Roman" w:hAnsi="Times New Roman" w:eastAsia="Times New Roman" w:cs="Times New Roman"/>
          <w:noProof w:val="0"/>
          <w:color w:val="000000" w:themeColor="text1" w:themeTint="FF" w:themeShade="FF"/>
          <w:sz w:val="24"/>
          <w:szCs w:val="24"/>
          <w:lang w:val="en-US"/>
        </w:rPr>
        <w:t>ɛ</w:t>
      </w:r>
      <w:r w:rsidRPr="00359C9E" w:rsidR="00C754F0">
        <w:rPr>
          <w:sz w:val="20"/>
          <w:szCs w:val="20"/>
        </w:rPr>
        <w:t xml:space="preserve"> </w:t>
      </w:r>
      <w:r w:rsidRPr="00359C9E" w:rsidR="00C754F0">
        <w:rPr>
          <w:sz w:val="20"/>
          <w:szCs w:val="20"/>
        </w:rPr>
        <w:t>n</w:t>
      </w:r>
      <w:r w:rsidRPr="00359C9E" w:rsidR="00C754F0">
        <w:rPr>
          <w:sz w:val="20"/>
          <w:szCs w:val="20"/>
        </w:rPr>
        <w:t>a</w:t>
      </w:r>
      <w:r w:rsidRPr="00359C9E" w:rsidR="00C754F0">
        <w:rPr>
          <w:sz w:val="20"/>
          <w:szCs w:val="20"/>
        </w:rPr>
        <w:t>scu</w:t>
      </w:r>
      <w:r w:rsidRPr="00359C9E" w:rsidR="00C754F0">
        <w:rPr>
          <w:sz w:val="20"/>
          <w:szCs w:val="20"/>
        </w:rPr>
        <w:t>t</w:t>
      </w:r>
      <w:r w:rsidRPr="00359C9E" w:rsidR="00C754F0">
        <w:rPr>
          <w:sz w:val="20"/>
          <w:szCs w:val="20"/>
        </w:rPr>
        <w:t xml:space="preserve"> </w:t>
      </w:r>
      <w:r w:rsidRPr="00359C9E" w:rsidR="00C754F0">
        <w:rPr>
          <w:sz w:val="20"/>
          <w:szCs w:val="20"/>
        </w:rPr>
        <w:t>in</w:t>
      </w:r>
      <w:r w:rsidRPr="00359C9E" w:rsidR="24602986">
        <w:rPr>
          <w:sz w:val="20"/>
          <w:szCs w:val="20"/>
        </w:rPr>
        <w:t xml:space="preserve"> </w:t>
      </w:r>
      <w:r w:rsidRPr="00359C9E" w:rsidR="24602986">
        <w:rPr>
          <w:rFonts w:ascii="Segoe UI" w:hAnsi="Segoe UI" w:eastAsia="Segoe UI" w:cs="Segoe UI"/>
          <w:noProof w:val="0"/>
          <w:color w:val="000000" w:themeColor="text1" w:themeTint="FF" w:themeShade="FF"/>
          <w:sz w:val="20"/>
          <w:szCs w:val="20"/>
          <w:lang w:val="en-US"/>
        </w:rPr>
        <w:t xml:space="preserve">Ȥ </w:t>
      </w:r>
      <w:r w:rsidRPr="00359C9E" w:rsidR="00C754F0">
        <w:rPr>
          <w:sz w:val="20"/>
          <w:szCs w:val="20"/>
        </w:rPr>
        <w:t>judetu</w:t>
      </w:r>
      <w:r w:rsidRPr="00359C9E" w:rsidR="00C754F0">
        <w:rPr>
          <w:sz w:val="20"/>
          <w:szCs w:val="20"/>
        </w:rPr>
        <w:t>l</w:t>
      </w:r>
      <w:r w:rsidRPr="00359C9E" w:rsidR="2D7B050F">
        <w:rPr>
          <w:sz w:val="20"/>
          <w:szCs w:val="20"/>
        </w:rPr>
        <w:t xml:space="preserve"> </w:t>
      </w:r>
      <w:r w:rsidRPr="00359C9E" w:rsidR="2D7B050F">
        <w:rPr>
          <w:rFonts w:ascii="Segoe UI" w:hAnsi="Segoe UI" w:eastAsia="Segoe UI" w:cs="Segoe UI"/>
          <w:noProof w:val="0"/>
          <w:color w:val="000000" w:themeColor="text1" w:themeTint="FF" w:themeShade="FF"/>
          <w:sz w:val="20"/>
          <w:szCs w:val="20"/>
          <w:lang w:val="en-US"/>
        </w:rPr>
        <w:t>Ȣ</w:t>
      </w:r>
      <w:r w:rsidRPr="00359C9E" w:rsidR="2D7B050F">
        <w:rPr>
          <w:sz w:val="20"/>
          <w:szCs w:val="20"/>
        </w:rPr>
        <w:t xml:space="preserve"> </w:t>
      </w:r>
      <w:r w:rsidRPr="00359C9E" w:rsidR="00C754F0">
        <w:rPr>
          <w:sz w:val="20"/>
          <w:szCs w:val="20"/>
        </w:rPr>
        <w:t>la</w:t>
      </w:r>
      <w:r w:rsidRPr="00359C9E" w:rsidR="00C754F0">
        <w:rPr>
          <w:sz w:val="20"/>
          <w:szCs w:val="20"/>
        </w:rPr>
        <w:t xml:space="preserve"> d</w:t>
      </w:r>
      <w:r w:rsidRPr="00359C9E" w:rsidR="00C754F0">
        <w:rPr>
          <w:sz w:val="20"/>
          <w:szCs w:val="20"/>
        </w:rPr>
        <w:t>at</w:t>
      </w:r>
      <w:r w:rsidRPr="00359C9E" w:rsidR="00C754F0">
        <w:rPr>
          <w:sz w:val="20"/>
          <w:szCs w:val="20"/>
        </w:rPr>
        <w:t>a de</w:t>
      </w:r>
      <w:r w:rsidRPr="00359C9E" w:rsidR="61C69567">
        <w:rPr>
          <w:sz w:val="20"/>
          <w:szCs w:val="20"/>
        </w:rPr>
        <w:t xml:space="preserve"> </w:t>
      </w:r>
      <w:r w:rsidRPr="00359C9E" w:rsidR="61C69567">
        <w:rPr>
          <w:rFonts w:ascii="system-ui" w:hAnsi="system-ui" w:eastAsia="system-ui" w:cs="system-ui"/>
          <w:i w:val="0"/>
          <w:iCs w:val="0"/>
          <w:noProof w:val="0"/>
          <w:sz w:val="20"/>
          <w:szCs w:val="20"/>
          <w:lang w:val="en-US"/>
        </w:rPr>
        <w:t>ȕ</w:t>
      </w:r>
      <w:r w:rsidRPr="00359C9E" w:rsidR="61C69567">
        <w:rPr>
          <w:sz w:val="20"/>
          <w:szCs w:val="20"/>
        </w:rPr>
        <w:t xml:space="preserve"> </w:t>
      </w:r>
      <w:r w:rsidRPr="00359C9E" w:rsidR="00C754F0">
        <w:rPr>
          <w:sz w:val="20"/>
          <w:szCs w:val="20"/>
        </w:rPr>
        <w:t>p</w:t>
      </w:r>
      <w:r w:rsidRPr="00359C9E" w:rsidR="00C754F0">
        <w:rPr>
          <w:sz w:val="20"/>
          <w:szCs w:val="20"/>
        </w:rPr>
        <w:t>os</w:t>
      </w:r>
      <w:r w:rsidRPr="00359C9E" w:rsidR="00C754F0">
        <w:rPr>
          <w:sz w:val="20"/>
          <w:szCs w:val="20"/>
        </w:rPr>
        <w:t>e</w:t>
      </w:r>
      <w:r w:rsidRPr="00359C9E" w:rsidR="00C754F0">
        <w:rPr>
          <w:sz w:val="20"/>
          <w:szCs w:val="20"/>
        </w:rPr>
        <w:t>so</w:t>
      </w:r>
      <w:r w:rsidRPr="00359C9E" w:rsidR="00C754F0">
        <w:rPr>
          <w:sz w:val="20"/>
          <w:szCs w:val="20"/>
        </w:rPr>
        <w:t>r</w:t>
      </w:r>
      <w:r w:rsidRPr="00359C9E" w:rsidR="00C754F0">
        <w:rPr>
          <w:sz w:val="20"/>
          <w:szCs w:val="20"/>
        </w:rPr>
        <w:t xml:space="preserve"> </w:t>
      </w:r>
      <w:r w:rsidRPr="00359C9E" w:rsidR="00C754F0">
        <w:rPr>
          <w:sz w:val="20"/>
          <w:szCs w:val="20"/>
        </w:rPr>
        <w:t>al</w:t>
      </w:r>
      <w:r w:rsidRPr="00359C9E" w:rsidR="00C754F0">
        <w:rPr>
          <w:sz w:val="20"/>
          <w:szCs w:val="20"/>
        </w:rPr>
        <w:t xml:space="preserve"> C</w:t>
      </w:r>
      <w:r w:rsidRPr="00359C9E" w:rsidR="00C754F0">
        <w:rPr>
          <w:sz w:val="20"/>
          <w:szCs w:val="20"/>
        </w:rPr>
        <w:t>.</w:t>
      </w:r>
      <w:r w:rsidRPr="00359C9E" w:rsidR="00C754F0">
        <w:rPr>
          <w:sz w:val="20"/>
          <w:szCs w:val="20"/>
        </w:rPr>
        <w:t>I. seri</w:t>
      </w:r>
      <w:r w:rsidRPr="00359C9E" w:rsidR="00C754F0">
        <w:rPr>
          <w:sz w:val="20"/>
          <w:szCs w:val="20"/>
        </w:rPr>
        <w:t>a</w:t>
      </w:r>
      <w:r w:rsidRPr="00359C9E" w:rsidR="48A16758">
        <w:rPr>
          <w:sz w:val="20"/>
          <w:szCs w:val="20"/>
        </w:rPr>
        <w:t xml:space="preserve"> </w:t>
      </w:r>
      <w:r w:rsidRPr="00359C9E" w:rsidR="48A16758">
        <w:rPr>
          <w:rFonts w:ascii="system-ui" w:hAnsi="system-ui" w:eastAsia="system-ui" w:cs="system-ui"/>
          <w:i w:val="0"/>
          <w:iCs w:val="0"/>
          <w:noProof w:val="0"/>
          <w:sz w:val="20"/>
          <w:szCs w:val="20"/>
          <w:lang w:val="en-US"/>
        </w:rPr>
        <w:t xml:space="preserve">ɜ </w:t>
      </w:r>
      <w:r w:rsidRPr="00359C9E" w:rsidR="00C754F0">
        <w:rPr>
          <w:sz w:val="20"/>
          <w:szCs w:val="20"/>
        </w:rPr>
        <w:t>nr.</w:t>
      </w:r>
      <w:r w:rsidRPr="00359C9E" w:rsidR="489FAA89">
        <w:rPr>
          <w:sz w:val="20"/>
          <w:szCs w:val="20"/>
        </w:rPr>
        <w:t xml:space="preserve"> </w:t>
      </w:r>
      <w:r w:rsidRPr="00359C9E" w:rsidR="489FAA89">
        <w:rPr>
          <w:rFonts w:ascii="system-ui" w:hAnsi="system-ui" w:eastAsia="system-ui" w:cs="system-ui"/>
          <w:i w:val="0"/>
          <w:iCs w:val="0"/>
          <w:noProof w:val="0"/>
          <w:sz w:val="20"/>
          <w:szCs w:val="20"/>
          <w:lang w:val="en-US"/>
        </w:rPr>
        <w:t xml:space="preserve">ɝ </w:t>
      </w:r>
      <w:r w:rsidRPr="00359C9E" w:rsidR="00C754F0">
        <w:rPr>
          <w:sz w:val="20"/>
          <w:szCs w:val="20"/>
        </w:rPr>
        <w:t>e</w:t>
      </w:r>
      <w:r w:rsidRPr="00359C9E" w:rsidR="00C754F0">
        <w:rPr>
          <w:sz w:val="20"/>
          <w:szCs w:val="20"/>
        </w:rPr>
        <w:t>libera</w:t>
      </w:r>
      <w:r w:rsidRPr="00359C9E" w:rsidR="00C754F0">
        <w:rPr>
          <w:sz w:val="20"/>
          <w:szCs w:val="20"/>
        </w:rPr>
        <w:t>t</w:t>
      </w:r>
      <w:r w:rsidRPr="00359C9E" w:rsidR="00C754F0">
        <w:rPr>
          <w:sz w:val="20"/>
          <w:szCs w:val="20"/>
        </w:rPr>
        <w:t xml:space="preserve"> </w:t>
      </w:r>
      <w:r w:rsidRPr="00359C9E" w:rsidR="00C754F0">
        <w:rPr>
          <w:sz w:val="20"/>
          <w:szCs w:val="20"/>
        </w:rPr>
        <w:t xml:space="preserve">de </w:t>
      </w:r>
      <w:r w:rsidRPr="00359C9E" w:rsidR="7D54CD1E">
        <w:rPr>
          <w:rFonts w:ascii="system-ui" w:hAnsi="system-ui" w:eastAsia="system-ui" w:cs="system-ui"/>
          <w:i w:val="0"/>
          <w:iCs w:val="0"/>
          <w:noProof w:val="0"/>
          <w:sz w:val="20"/>
          <w:szCs w:val="20"/>
          <w:lang w:val="en-US"/>
        </w:rPr>
        <w:t xml:space="preserve">ɟ </w:t>
      </w:r>
      <w:r w:rsidRPr="00359C9E" w:rsidR="00C754F0">
        <w:rPr>
          <w:sz w:val="20"/>
          <w:szCs w:val="20"/>
        </w:rPr>
        <w:t>la data de</w:t>
      </w:r>
      <w:r w:rsidRPr="00359C9E" w:rsidR="61E9A335">
        <w:rPr>
          <w:sz w:val="20"/>
          <w:szCs w:val="20"/>
        </w:rPr>
        <w:t xml:space="preserve"> </w:t>
      </w:r>
      <w:r w:rsidRPr="00359C9E" w:rsidR="61E9A335">
        <w:rPr>
          <w:rFonts w:ascii="system-ui" w:hAnsi="system-ui" w:eastAsia="system-ui" w:cs="system-ui"/>
          <w:i w:val="0"/>
          <w:iCs w:val="0"/>
          <w:noProof w:val="0"/>
          <w:sz w:val="20"/>
          <w:szCs w:val="20"/>
          <w:lang w:val="en-US"/>
        </w:rPr>
        <w:t xml:space="preserve">ɣ </w:t>
      </w:r>
      <w:r w:rsidRPr="00359C9E" w:rsidR="00C754F0">
        <w:rPr>
          <w:sz w:val="20"/>
          <w:szCs w:val="20"/>
        </w:rPr>
        <w:t>cu</w:t>
      </w:r>
      <w:r w:rsidRPr="00359C9E" w:rsidR="00C754F0">
        <w:rPr>
          <w:sz w:val="20"/>
          <w:szCs w:val="20"/>
        </w:rPr>
        <w:t xml:space="preserve"> </w:t>
      </w:r>
      <w:r w:rsidRPr="00359C9E" w:rsidR="00C754F0">
        <w:rPr>
          <w:sz w:val="20"/>
          <w:szCs w:val="20"/>
        </w:rPr>
        <w:t>d</w:t>
      </w:r>
      <w:r w:rsidRPr="00359C9E" w:rsidR="00C754F0">
        <w:rPr>
          <w:sz w:val="20"/>
          <w:szCs w:val="20"/>
        </w:rPr>
        <w:t>omiciliu</w:t>
      </w:r>
      <w:r w:rsidRPr="00359C9E" w:rsidR="00C754F0">
        <w:rPr>
          <w:sz w:val="20"/>
          <w:szCs w:val="20"/>
        </w:rPr>
        <w:t>l</w:t>
      </w:r>
      <w:r w:rsidRPr="00359C9E" w:rsidR="00C754F0">
        <w:rPr>
          <w:sz w:val="20"/>
          <w:szCs w:val="20"/>
        </w:rPr>
        <w:t xml:space="preserve"> </w:t>
      </w:r>
      <w:r w:rsidRPr="00359C9E" w:rsidR="00C754F0">
        <w:rPr>
          <w:sz w:val="20"/>
          <w:szCs w:val="20"/>
        </w:rPr>
        <w:t>s</w:t>
      </w:r>
      <w:r w:rsidRPr="00359C9E" w:rsidR="00C754F0">
        <w:rPr>
          <w:sz w:val="20"/>
          <w:szCs w:val="20"/>
        </w:rPr>
        <w:t>tabi</w:t>
      </w:r>
      <w:r w:rsidRPr="00359C9E" w:rsidR="00C754F0">
        <w:rPr>
          <w:sz w:val="20"/>
          <w:szCs w:val="20"/>
        </w:rPr>
        <w:t>l</w:t>
      </w:r>
      <w:r w:rsidRPr="00359C9E" w:rsidR="00C754F0">
        <w:rPr>
          <w:sz w:val="20"/>
          <w:szCs w:val="20"/>
        </w:rPr>
        <w:t xml:space="preserve"> </w:t>
      </w:r>
      <w:r w:rsidRPr="00359C9E" w:rsidR="00C754F0">
        <w:rPr>
          <w:sz w:val="20"/>
          <w:szCs w:val="20"/>
        </w:rPr>
        <w:t>in</w:t>
      </w:r>
      <w:r w:rsidRPr="00359C9E" w:rsidR="00C754F0">
        <w:rPr>
          <w:sz w:val="20"/>
          <w:szCs w:val="20"/>
        </w:rPr>
        <w:t xml:space="preserve"> </w:t>
      </w:r>
      <w:r w:rsidRPr="00359C9E" w:rsidR="00C754F0">
        <w:rPr>
          <w:sz w:val="20"/>
          <w:szCs w:val="20"/>
        </w:rPr>
        <w:t>l</w:t>
      </w:r>
      <w:r w:rsidRPr="00359C9E" w:rsidR="00C754F0">
        <w:rPr>
          <w:sz w:val="20"/>
          <w:szCs w:val="20"/>
        </w:rPr>
        <w:t>ocalitate</w:t>
      </w:r>
      <w:r w:rsidRPr="00359C9E" w:rsidR="00C754F0">
        <w:rPr>
          <w:sz w:val="20"/>
          <w:szCs w:val="20"/>
        </w:rPr>
        <w:t>a</w:t>
      </w:r>
      <w:r w:rsidRPr="00359C9E" w:rsidR="00C754F0">
        <w:rPr>
          <w:sz w:val="20"/>
          <w:szCs w:val="20"/>
        </w:rPr>
        <w:t xml:space="preserve"> </w:t>
      </w:r>
      <w:r w:rsidRPr="00359C9E" w:rsidR="7291B914">
        <w:rPr>
          <w:rFonts w:ascii="system-ui" w:hAnsi="system-ui" w:eastAsia="system-ui" w:cs="system-ui"/>
          <w:i w:val="0"/>
          <w:iCs w:val="0"/>
          <w:noProof w:val="0"/>
          <w:sz w:val="20"/>
          <w:szCs w:val="20"/>
          <w:lang w:val="en-US"/>
        </w:rPr>
        <w:t xml:space="preserve">ʦ </w:t>
      </w:r>
      <w:r w:rsidRPr="00359C9E" w:rsidR="00C754F0">
        <w:rPr>
          <w:sz w:val="20"/>
          <w:szCs w:val="20"/>
        </w:rPr>
        <w:t>j</w:t>
      </w:r>
      <w:r w:rsidRPr="00359C9E" w:rsidR="00C754F0">
        <w:rPr>
          <w:sz w:val="20"/>
          <w:szCs w:val="20"/>
        </w:rPr>
        <w:t>udetu</w:t>
      </w:r>
      <w:r w:rsidRPr="00359C9E" w:rsidR="00C754F0">
        <w:rPr>
          <w:sz w:val="20"/>
          <w:szCs w:val="20"/>
        </w:rPr>
        <w:t>l</w:t>
      </w:r>
      <w:r w:rsidRPr="00359C9E" w:rsidR="2FAC6FFC">
        <w:rPr>
          <w:sz w:val="20"/>
          <w:szCs w:val="20"/>
        </w:rPr>
        <w:t xml:space="preserve"> </w:t>
      </w:r>
      <w:r w:rsidRPr="00359C9E" w:rsidR="2FAC6FFC">
        <w:rPr>
          <w:rFonts w:ascii="system-ui" w:hAnsi="system-ui" w:eastAsia="system-ui" w:cs="system-ui"/>
          <w:i w:val="0"/>
          <w:iCs w:val="0"/>
          <w:noProof w:val="0"/>
          <w:sz w:val="20"/>
          <w:szCs w:val="20"/>
          <w:lang w:val="en-US"/>
        </w:rPr>
        <w:t xml:space="preserve">Ƚ </w:t>
      </w:r>
      <w:r w:rsidRPr="00359C9E" w:rsidR="00C754F0">
        <w:rPr>
          <w:sz w:val="20"/>
          <w:szCs w:val="20"/>
        </w:rPr>
        <w:t>s</w:t>
      </w:r>
      <w:r w:rsidRPr="00359C9E" w:rsidR="00C754F0">
        <w:rPr>
          <w:sz w:val="20"/>
          <w:szCs w:val="20"/>
        </w:rPr>
        <w:t>trad</w:t>
      </w:r>
      <w:r w:rsidRPr="00359C9E" w:rsidR="00C754F0">
        <w:rPr>
          <w:sz w:val="20"/>
          <w:szCs w:val="20"/>
        </w:rPr>
        <w:t>a</w:t>
      </w:r>
      <w:r w:rsidRPr="00359C9E" w:rsidR="40CAAF6F">
        <w:rPr>
          <w:sz w:val="20"/>
          <w:szCs w:val="20"/>
        </w:rPr>
        <w:t xml:space="preserve"> </w:t>
      </w:r>
      <w:r w:rsidRPr="00359C9E" w:rsidR="40CAAF6F">
        <w:rPr>
          <w:rFonts w:ascii="Segoe UI" w:hAnsi="Segoe UI" w:eastAsia="Segoe UI" w:cs="Segoe UI"/>
          <w:noProof w:val="0"/>
          <w:color w:val="000000" w:themeColor="text1" w:themeTint="FF" w:themeShade="FF"/>
          <w:sz w:val="20"/>
          <w:szCs w:val="20"/>
          <w:lang w:val="en-US"/>
        </w:rPr>
        <w:t xml:space="preserve">Ɋ </w:t>
      </w:r>
      <w:r w:rsidRPr="00359C9E" w:rsidR="00C754F0">
        <w:rPr>
          <w:sz w:val="20"/>
          <w:szCs w:val="20"/>
        </w:rPr>
        <w:t>nr.</w:t>
      </w:r>
      <w:r w:rsidRPr="00359C9E" w:rsidR="4B46802A">
        <w:rPr>
          <w:sz w:val="20"/>
          <w:szCs w:val="20"/>
        </w:rPr>
        <w:t xml:space="preserve"> </w:t>
      </w:r>
      <w:r w:rsidRPr="00359C9E" w:rsidR="4B46802A">
        <w:rPr>
          <w:rFonts w:ascii="system-ui" w:hAnsi="system-ui" w:eastAsia="system-ui" w:cs="system-ui"/>
          <w:i w:val="0"/>
          <w:iCs w:val="0"/>
          <w:noProof w:val="0"/>
          <w:sz w:val="20"/>
          <w:szCs w:val="20"/>
          <w:lang w:val="en-US"/>
        </w:rPr>
        <w:t>ʡ</w:t>
      </w:r>
      <w:r w:rsidRPr="00359C9E" w:rsidR="4B46802A">
        <w:rPr>
          <w:sz w:val="20"/>
          <w:szCs w:val="20"/>
        </w:rPr>
        <w:t xml:space="preserve"> </w:t>
      </w:r>
      <w:r w:rsidRPr="00359C9E" w:rsidR="00C754F0">
        <w:rPr>
          <w:sz w:val="20"/>
          <w:szCs w:val="20"/>
        </w:rPr>
        <w:t xml:space="preserve">bl. </w:t>
      </w:r>
      <w:r w:rsidRPr="00359C9E" w:rsidR="1F7B3EB4">
        <w:rPr>
          <w:rFonts w:ascii="system-ui" w:hAnsi="system-ui" w:eastAsia="system-ui" w:cs="system-ui"/>
          <w:i w:val="0"/>
          <w:iCs w:val="0"/>
          <w:noProof w:val="0"/>
          <w:sz w:val="20"/>
          <w:szCs w:val="20"/>
          <w:lang w:val="en-US"/>
        </w:rPr>
        <w:t xml:space="preserve">ʠ </w:t>
      </w:r>
      <w:r w:rsidRPr="00359C9E" w:rsidR="00C754F0">
        <w:rPr>
          <w:sz w:val="20"/>
          <w:szCs w:val="20"/>
        </w:rPr>
        <w:t>sc.</w:t>
      </w:r>
      <w:r w:rsidRPr="00359C9E" w:rsidR="2DC9C6B3">
        <w:rPr>
          <w:sz w:val="20"/>
          <w:szCs w:val="20"/>
        </w:rPr>
        <w:t xml:space="preserve"> </w:t>
      </w:r>
      <w:r w:rsidRPr="00359C9E" w:rsidR="2DC9C6B3">
        <w:rPr>
          <w:rFonts w:ascii="system-ui" w:hAnsi="system-ui" w:eastAsia="system-ui" w:cs="system-ui"/>
          <w:i w:val="0"/>
          <w:iCs w:val="0"/>
          <w:noProof w:val="0"/>
          <w:sz w:val="20"/>
          <w:szCs w:val="20"/>
          <w:lang w:val="en-US"/>
        </w:rPr>
        <w:t xml:space="preserve">ʢ </w:t>
      </w:r>
      <w:r w:rsidRPr="00359C9E" w:rsidR="00C754F0">
        <w:rPr>
          <w:sz w:val="20"/>
          <w:szCs w:val="20"/>
        </w:rPr>
        <w:t>et.</w:t>
      </w:r>
      <w:r w:rsidRPr="00359C9E" w:rsidR="32B15C10">
        <w:rPr>
          <w:sz w:val="20"/>
          <w:szCs w:val="20"/>
        </w:rPr>
        <w:t xml:space="preserve"> </w:t>
      </w:r>
      <w:r w:rsidRPr="00359C9E" w:rsidR="32B15C10">
        <w:rPr>
          <w:rFonts w:ascii="system-ui" w:hAnsi="system-ui" w:eastAsia="system-ui" w:cs="system-ui"/>
          <w:i w:val="0"/>
          <w:iCs w:val="0"/>
          <w:noProof w:val="0"/>
          <w:sz w:val="20"/>
          <w:szCs w:val="20"/>
          <w:lang w:val="en-US"/>
        </w:rPr>
        <w:t xml:space="preserve">ʣ </w:t>
      </w:r>
      <w:r w:rsidRPr="00359C9E" w:rsidR="00C754F0">
        <w:rPr>
          <w:sz w:val="20"/>
          <w:szCs w:val="20"/>
        </w:rPr>
        <w:t>ap.</w:t>
      </w:r>
      <w:r w:rsidRPr="00359C9E" w:rsidR="013A04A1">
        <w:rPr>
          <w:sz w:val="20"/>
          <w:szCs w:val="20"/>
        </w:rPr>
        <w:t xml:space="preserve"> </w:t>
      </w:r>
      <w:r w:rsidRPr="00359C9E" w:rsidR="013A04A1">
        <w:rPr>
          <w:rFonts w:ascii="system-ui" w:hAnsi="system-ui" w:eastAsia="system-ui" w:cs="system-ui"/>
          <w:i w:val="0"/>
          <w:iCs w:val="0"/>
          <w:noProof w:val="0"/>
          <w:sz w:val="20"/>
          <w:szCs w:val="20"/>
          <w:lang w:val="en-US"/>
        </w:rPr>
        <w:t>ʤ</w:t>
      </w:r>
      <w:r w:rsidRPr="00359C9E" w:rsidR="00C754F0">
        <w:rPr>
          <w:sz w:val="20"/>
          <w:szCs w:val="20"/>
        </w:rPr>
        <w:t>,</w:t>
      </w:r>
      <w:r w:rsidRPr="00359C9E" w:rsidR="00C754F0">
        <w:rPr>
          <w:sz w:val="20"/>
          <w:szCs w:val="20"/>
        </w:rPr>
        <w:t xml:space="preserve"> </w:t>
      </w:r>
      <w:r w:rsidRPr="00359C9E" w:rsidR="00C754F0">
        <w:rPr>
          <w:sz w:val="20"/>
          <w:szCs w:val="20"/>
        </w:rPr>
        <w:t>a</w:t>
      </w:r>
      <w:r w:rsidRPr="00359C9E" w:rsidR="00C754F0">
        <w:rPr>
          <w:sz w:val="20"/>
          <w:szCs w:val="20"/>
        </w:rPr>
        <w:t>ngajat</w:t>
      </w:r>
      <w:r w:rsidRPr="00359C9E" w:rsidR="00C754F0">
        <w:rPr>
          <w:sz w:val="20"/>
          <w:szCs w:val="20"/>
        </w:rPr>
        <w:t xml:space="preserve"> </w:t>
      </w:r>
      <w:r w:rsidRPr="00359C9E" w:rsidR="00C754F0">
        <w:rPr>
          <w:sz w:val="20"/>
          <w:szCs w:val="20"/>
        </w:rPr>
        <w:t xml:space="preserve">al ROBEST COM </w:t>
      </w:r>
      <w:r w:rsidRPr="00359C9E" w:rsidR="00C754F0">
        <w:rPr>
          <w:sz w:val="20"/>
          <w:szCs w:val="20"/>
        </w:rPr>
        <w:t>S</w:t>
      </w:r>
      <w:r w:rsidRPr="00359C9E" w:rsidR="00C754F0">
        <w:rPr>
          <w:sz w:val="20"/>
          <w:szCs w:val="20"/>
        </w:rPr>
        <w:t>RL ,</w:t>
      </w:r>
      <w:r w:rsidRPr="00359C9E" w:rsidR="00C754F0">
        <w:rPr>
          <w:sz w:val="20"/>
          <w:szCs w:val="20"/>
        </w:rPr>
        <w:t xml:space="preserve"> </w:t>
      </w:r>
      <w:r w:rsidRPr="00359C9E" w:rsidR="00C754F0">
        <w:rPr>
          <w:sz w:val="20"/>
          <w:szCs w:val="20"/>
        </w:rPr>
        <w:t>a</w:t>
      </w:r>
      <w:r w:rsidRPr="00359C9E" w:rsidR="00C754F0">
        <w:rPr>
          <w:sz w:val="20"/>
          <w:szCs w:val="20"/>
        </w:rPr>
        <w:t>vand</w:t>
      </w:r>
      <w:r w:rsidRPr="00359C9E" w:rsidR="00C754F0">
        <w:rPr>
          <w:sz w:val="20"/>
          <w:szCs w:val="20"/>
        </w:rPr>
        <w:t xml:space="preserve"> </w:t>
      </w:r>
      <w:r w:rsidRPr="00359C9E" w:rsidR="00C754F0">
        <w:rPr>
          <w:sz w:val="20"/>
          <w:szCs w:val="20"/>
        </w:rPr>
        <w:t>f</w:t>
      </w:r>
      <w:r w:rsidRPr="00359C9E" w:rsidR="00C754F0">
        <w:rPr>
          <w:sz w:val="20"/>
          <w:szCs w:val="20"/>
        </w:rPr>
        <w:t>unctia</w:t>
      </w:r>
      <w:r w:rsidRPr="00359C9E" w:rsidR="00C754F0">
        <w:rPr>
          <w:sz w:val="20"/>
          <w:szCs w:val="20"/>
        </w:rPr>
        <w:t xml:space="preserve"> </w:t>
      </w:r>
      <w:r w:rsidRPr="00359C9E" w:rsidR="00C754F0">
        <w:rPr>
          <w:sz w:val="20"/>
          <w:szCs w:val="20"/>
        </w:rPr>
        <w:t xml:space="preserve">de </w:t>
      </w:r>
      <w:r w:rsidRPr="00359C9E" w:rsidR="4EE386A5">
        <w:rPr>
          <w:sz w:val="20"/>
          <w:szCs w:val="20"/>
        </w:rPr>
        <w:t>v</w:t>
      </w:r>
      <w:r w:rsidRPr="00359C9E" w:rsidR="4EE386A5">
        <w:rPr>
          <w:sz w:val="20"/>
          <w:szCs w:val="20"/>
        </w:rPr>
        <w:t>anzator</w:t>
      </w:r>
      <w:r w:rsidRPr="00359C9E" w:rsidR="00C754F0">
        <w:rPr>
          <w:sz w:val="20"/>
          <w:szCs w:val="20"/>
        </w:rPr>
        <w:t xml:space="preserve"> </w:t>
      </w:r>
      <w:r w:rsidRPr="00359C9E" w:rsidR="00C754F0">
        <w:rPr>
          <w:sz w:val="20"/>
          <w:szCs w:val="20"/>
        </w:rPr>
        <w:t xml:space="preserve">la </w:t>
      </w:r>
      <w:r w:rsidRPr="00359C9E" w:rsidR="00C754F0">
        <w:rPr>
          <w:sz w:val="20"/>
          <w:szCs w:val="20"/>
        </w:rPr>
        <w:t>d</w:t>
      </w:r>
      <w:r w:rsidRPr="00359C9E" w:rsidR="00C754F0">
        <w:rPr>
          <w:sz w:val="20"/>
          <w:szCs w:val="20"/>
        </w:rPr>
        <w:t>epartamentul</w:t>
      </w:r>
      <w:r w:rsidRPr="00359C9E" w:rsidR="00C754F0">
        <w:rPr>
          <w:sz w:val="20"/>
          <w:szCs w:val="20"/>
        </w:rPr>
        <w:t xml:space="preserve"> </w:t>
      </w:r>
      <w:r w:rsidRPr="00359C9E" w:rsidR="00C754F0">
        <w:rPr>
          <w:sz w:val="20"/>
          <w:szCs w:val="20"/>
        </w:rPr>
        <w:t>/</w:t>
      </w:r>
      <w:r w:rsidRPr="00359C9E" w:rsidR="00C754F0">
        <w:rPr>
          <w:sz w:val="20"/>
          <w:szCs w:val="20"/>
        </w:rPr>
        <w:t>m</w:t>
      </w:r>
      <w:r w:rsidRPr="00359C9E" w:rsidR="00C754F0">
        <w:rPr>
          <w:sz w:val="20"/>
          <w:szCs w:val="20"/>
        </w:rPr>
        <w:t>agazinul</w:t>
      </w:r>
      <w:r w:rsidRPr="00359C9E" w:rsidR="25CC823C">
        <w:rPr>
          <w:sz w:val="20"/>
          <w:szCs w:val="20"/>
        </w:rPr>
        <w:t xml:space="preserve"> </w:t>
      </w:r>
      <w:r w:rsidRPr="00359C9E" w:rsidR="25CC823C">
        <w:rPr>
          <w:sz w:val="20"/>
          <w:szCs w:val="20"/>
        </w:rPr>
        <w:t>v</w:t>
      </w:r>
      <w:r w:rsidRPr="00359C9E" w:rsidR="25CC823C">
        <w:rPr>
          <w:sz w:val="20"/>
          <w:szCs w:val="20"/>
        </w:rPr>
        <w:t>anzari</w:t>
      </w:r>
      <w:r w:rsidRPr="00359C9E" w:rsidR="25CC823C">
        <w:rPr>
          <w:sz w:val="20"/>
          <w:szCs w:val="20"/>
        </w:rPr>
        <w:t>.</w:t>
      </w:r>
    </w:p>
    <w:p xmlns:wp14="http://schemas.microsoft.com/office/word/2010/wordml" w:rsidR="00395DA1" w:rsidRDefault="00C754F0" w14:paraId="049E97DA" wp14:textId="77777777">
      <w:pPr>
        <w:pStyle w:val="Standard"/>
        <w:spacing w:after="218" w:line="264" w:lineRule="auto"/>
        <w:ind w:left="-15" w:firstLine="708"/>
        <w:rPr>
          <w:sz w:val="20"/>
        </w:rPr>
      </w:pPr>
      <w:r>
        <w:rPr>
          <w:sz w:val="20"/>
        </w:rPr>
        <w:t xml:space="preserve">Am fost informat de specificul activitatii pe care urmeaza sa o </w:t>
      </w:r>
      <w:r>
        <w:rPr>
          <w:sz w:val="20"/>
        </w:rPr>
        <w:t>desfasor la locul de munca si am luat cunostinta de prevederile Politicii de securitate a prelucrarii datelor cu caracter personal; Regulamentului intern si a prevederilor legale in vigoare cu privire la prelucrarea si confidentialitatea tuturor datelor cu</w:t>
      </w:r>
      <w:r>
        <w:rPr>
          <w:sz w:val="20"/>
        </w:rPr>
        <w:t xml:space="preserve"> caracter personal precum si a informatiilor legate de activitatea societatii.</w:t>
      </w:r>
    </w:p>
    <w:p xmlns:wp14="http://schemas.microsoft.com/office/word/2010/wordml" w:rsidR="00395DA1" w:rsidP="00359C9E" w:rsidRDefault="00C754F0" w14:paraId="2759497B" wp14:textId="3FC32EA1">
      <w:pPr>
        <w:pStyle w:val="Standard"/>
        <w:tabs>
          <w:tab w:val="center" w:pos="1566"/>
          <w:tab w:val="center" w:pos="2186"/>
          <w:tab w:val="center" w:pos="2780"/>
          <w:tab w:val="center" w:pos="3345"/>
          <w:tab w:val="center" w:pos="3914"/>
          <w:tab w:val="center" w:pos="4502"/>
          <w:tab w:val="center" w:pos="5764"/>
          <w:tab w:val="center" w:pos="6983"/>
          <w:tab w:val="center" w:pos="7711"/>
          <w:tab w:val="center" w:pos="8442"/>
          <w:tab w:val="right" w:pos="11130"/>
        </w:tabs>
        <w:spacing w:after="39"/>
        <w:ind w:left="0" w:firstLine="0"/>
        <w:rPr>
          <w:sz w:val="20"/>
          <w:szCs w:val="20"/>
        </w:rPr>
      </w:pPr>
      <w:r w:rsidRPr="00359C9E" w:rsidR="00C754F0">
        <w:rPr>
          <w:sz w:val="20"/>
          <w:szCs w:val="20"/>
        </w:rPr>
        <w:t>Ma angajez</w:t>
      </w:r>
      <w:r>
        <w:tab/>
      </w:r>
      <w:r w:rsidRPr="00359C9E" w:rsidR="00C754F0">
        <w:rPr>
          <w:sz w:val="20"/>
          <w:szCs w:val="20"/>
        </w:rPr>
        <w:t>sa</w:t>
      </w:r>
      <w:r>
        <w:tab/>
      </w:r>
      <w:r w:rsidRPr="00359C9E" w:rsidR="00C754F0">
        <w:rPr>
          <w:sz w:val="20"/>
          <w:szCs w:val="20"/>
        </w:rPr>
        <w:t>pastrez</w:t>
      </w:r>
      <w:r>
        <w:tab/>
      </w:r>
      <w:r w:rsidRPr="00359C9E" w:rsidR="00C754F0">
        <w:rPr>
          <w:sz w:val="20"/>
          <w:szCs w:val="20"/>
        </w:rPr>
        <w:t>cu</w:t>
      </w:r>
      <w:r>
        <w:tab/>
      </w:r>
      <w:r w:rsidRPr="00359C9E" w:rsidR="00C754F0">
        <w:rPr>
          <w:sz w:val="20"/>
          <w:szCs w:val="20"/>
        </w:rPr>
        <w:t>strictete</w:t>
      </w:r>
      <w:r>
        <w:tab/>
      </w:r>
      <w:r w:rsidRPr="00359C9E" w:rsidR="74ACCB6B">
        <w:rPr>
          <w:sz w:val="20"/>
          <w:szCs w:val="20"/>
        </w:rPr>
        <w:t xml:space="preserve"> </w:t>
      </w:r>
      <w:r w:rsidRPr="00359C9E" w:rsidR="796A234F">
        <w:rPr>
          <w:sz w:val="20"/>
          <w:szCs w:val="20"/>
        </w:rPr>
        <w:t xml:space="preserve"> </w:t>
      </w:r>
      <w:r w:rsidRPr="00359C9E" w:rsidR="00C754F0">
        <w:rPr>
          <w:sz w:val="20"/>
          <w:szCs w:val="20"/>
        </w:rPr>
        <w:t>confidentialitatea</w:t>
      </w:r>
      <w:r w:rsidRPr="00359C9E" w:rsidR="00C754F0">
        <w:rPr>
          <w:sz w:val="20"/>
          <w:szCs w:val="20"/>
        </w:rPr>
        <w:t>,</w:t>
      </w:r>
      <w:r>
        <w:tab/>
      </w:r>
      <w:r w:rsidRPr="00359C9E" w:rsidR="00C754F0">
        <w:rPr>
          <w:sz w:val="20"/>
          <w:szCs w:val="20"/>
        </w:rPr>
        <w:t>asupra</w:t>
      </w:r>
      <w:r>
        <w:tab/>
      </w:r>
      <w:r w:rsidRPr="00359C9E" w:rsidR="00C754F0">
        <w:rPr>
          <w:sz w:val="20"/>
          <w:szCs w:val="20"/>
        </w:rPr>
        <w:t>tuturor</w:t>
      </w:r>
      <w:r>
        <w:tab/>
      </w:r>
      <w:r w:rsidRPr="00359C9E" w:rsidR="00C754F0">
        <w:rPr>
          <w:sz w:val="20"/>
          <w:szCs w:val="20"/>
        </w:rPr>
        <w:t>datelor</w:t>
      </w:r>
      <w:r>
        <w:tab/>
      </w:r>
      <w:r w:rsidRPr="00359C9E" w:rsidR="00C754F0">
        <w:rPr>
          <w:sz w:val="20"/>
          <w:szCs w:val="20"/>
        </w:rPr>
        <w:t xml:space="preserve">si </w:t>
      </w:r>
      <w:r w:rsidRPr="00359C9E" w:rsidR="00C754F0">
        <w:rPr>
          <w:sz w:val="20"/>
          <w:szCs w:val="20"/>
        </w:rPr>
        <w:t>informaţiilor</w:t>
      </w:r>
      <w:r w:rsidRPr="00359C9E" w:rsidR="00C754F0">
        <w:rPr>
          <w:sz w:val="20"/>
          <w:szCs w:val="20"/>
        </w:rPr>
        <w:t xml:space="preserve"> </w:t>
      </w:r>
      <w:r w:rsidRPr="00359C9E" w:rsidR="00C754F0">
        <w:rPr>
          <w:sz w:val="20"/>
          <w:szCs w:val="20"/>
        </w:rPr>
        <w:t>despre</w:t>
      </w:r>
    </w:p>
    <w:p xmlns:wp14="http://schemas.microsoft.com/office/word/2010/wordml" w:rsidR="00395DA1" w:rsidRDefault="00C754F0" w14:paraId="23DFE206" wp14:textId="77777777">
      <w:pPr>
        <w:pStyle w:val="Standard"/>
        <w:spacing w:after="218" w:line="264" w:lineRule="auto"/>
        <w:ind w:left="-5" w:hanging="10"/>
        <w:rPr>
          <w:sz w:val="20"/>
        </w:rPr>
      </w:pPr>
      <w:r>
        <w:rPr>
          <w:sz w:val="20"/>
        </w:rPr>
        <w:t>clienti/angajati /parteneri/colaboratori şi a documentelor continand date c</w:t>
      </w:r>
      <w:r>
        <w:rPr>
          <w:sz w:val="20"/>
        </w:rPr>
        <w:t>u caracter personal ale acestora ce mi-au fost sau imi vor fi incredintate, sa respect intocmai normele cu privire la evidenta, manipularea, pastrarea si furnizarea informatiilor, datelor si documentelor.</w:t>
      </w:r>
    </w:p>
    <w:p xmlns:wp14="http://schemas.microsoft.com/office/word/2010/wordml" w:rsidR="00395DA1" w:rsidRDefault="00C754F0" w14:paraId="766CB4D5" wp14:textId="77777777">
      <w:pPr>
        <w:pStyle w:val="Standard"/>
        <w:spacing w:after="218" w:line="264" w:lineRule="auto"/>
        <w:ind w:left="718" w:hanging="10"/>
        <w:rPr>
          <w:sz w:val="20"/>
        </w:rPr>
      </w:pPr>
      <w:r>
        <w:rPr>
          <w:sz w:val="20"/>
        </w:rPr>
        <w:t>Sunt confidenţiale următoarele informaţii referitoa</w:t>
      </w:r>
      <w:r>
        <w:rPr>
          <w:sz w:val="20"/>
        </w:rPr>
        <w:t>re la:</w:t>
      </w:r>
    </w:p>
    <w:p xmlns:wp14="http://schemas.microsoft.com/office/word/2010/wordml" w:rsidR="00395DA1" w:rsidRDefault="00C754F0" w14:paraId="099A6799" wp14:textId="77777777">
      <w:pPr>
        <w:pStyle w:val="Standard"/>
        <w:numPr>
          <w:ilvl w:val="0"/>
          <w:numId w:val="30"/>
        </w:numPr>
        <w:spacing w:after="218" w:line="264" w:lineRule="auto"/>
        <w:ind w:left="367" w:firstLine="708"/>
        <w:rPr>
          <w:sz w:val="20"/>
        </w:rPr>
      </w:pPr>
      <w:r>
        <w:rPr>
          <w:sz w:val="20"/>
        </w:rPr>
        <w:t>datele personale ale clientilor/angajatilor/partenerilor/colaboratorilor;</w:t>
      </w:r>
    </w:p>
    <w:p xmlns:wp14="http://schemas.microsoft.com/office/word/2010/wordml" w:rsidR="00395DA1" w:rsidRDefault="00C754F0" w14:paraId="746A9606" wp14:textId="77777777">
      <w:pPr>
        <w:pStyle w:val="Standard"/>
        <w:numPr>
          <w:ilvl w:val="0"/>
          <w:numId w:val="15"/>
        </w:numPr>
        <w:spacing w:after="218" w:line="264" w:lineRule="auto"/>
        <w:ind w:left="367" w:firstLine="708"/>
        <w:rPr>
          <w:sz w:val="20"/>
        </w:rPr>
      </w:pPr>
      <w:r>
        <w:rPr>
          <w:sz w:val="20"/>
        </w:rPr>
        <w:t>documentele continanad date cu caracter personal pe care le intocmesc,transmit,pastrez, manipulez sau le gestionez in cadrul activitatilor pe care le desfasor in cadrul societ</w:t>
      </w:r>
      <w:r>
        <w:rPr>
          <w:sz w:val="20"/>
        </w:rPr>
        <w:t>atii sau in numele acesteia in relatiile cu tertii.</w:t>
      </w:r>
    </w:p>
    <w:p xmlns:wp14="http://schemas.microsoft.com/office/word/2010/wordml" w:rsidR="00395DA1" w:rsidRDefault="00C754F0" w14:paraId="37FB0A5F" wp14:textId="77777777">
      <w:pPr>
        <w:pStyle w:val="Standard"/>
        <w:spacing w:after="218" w:line="264" w:lineRule="auto"/>
        <w:ind w:left="718" w:hanging="10"/>
        <w:rPr>
          <w:sz w:val="20"/>
        </w:rPr>
      </w:pPr>
      <w:r>
        <w:rPr>
          <w:sz w:val="20"/>
        </w:rPr>
        <w:t>Următoarele situaţiile exonerează de răspundere partea care le invocă:</w:t>
      </w:r>
    </w:p>
    <w:p xmlns:wp14="http://schemas.microsoft.com/office/word/2010/wordml" w:rsidR="00395DA1" w:rsidRDefault="00C754F0" w14:paraId="028DF13C" wp14:textId="77777777">
      <w:pPr>
        <w:pStyle w:val="Standard"/>
        <w:numPr>
          <w:ilvl w:val="0"/>
          <w:numId w:val="15"/>
        </w:numPr>
        <w:spacing w:after="218" w:line="264" w:lineRule="auto"/>
        <w:ind w:left="367" w:firstLine="708"/>
        <w:rPr>
          <w:sz w:val="20"/>
        </w:rPr>
      </w:pPr>
      <w:r>
        <w:rPr>
          <w:sz w:val="20"/>
        </w:rPr>
        <w:t>informaţiile erau deja cunoscute înainte de a fi obţinute de ANGAJAT;</w:t>
      </w:r>
    </w:p>
    <w:p xmlns:wp14="http://schemas.microsoft.com/office/word/2010/wordml" w:rsidR="00395DA1" w:rsidRDefault="00C754F0" w14:paraId="1DB6C575" wp14:textId="77777777">
      <w:pPr>
        <w:pStyle w:val="Standard"/>
        <w:numPr>
          <w:ilvl w:val="0"/>
          <w:numId w:val="15"/>
        </w:numPr>
        <w:spacing w:after="218" w:line="264" w:lineRule="auto"/>
        <w:ind w:left="367" w:firstLine="708"/>
        <w:rPr>
          <w:sz w:val="20"/>
        </w:rPr>
      </w:pPr>
      <w:r>
        <w:rPr>
          <w:sz w:val="20"/>
        </w:rPr>
        <w:t>dezvăluirea informaţiei s-a făcut inainte de semnarea angajamen</w:t>
      </w:r>
      <w:r>
        <w:rPr>
          <w:sz w:val="20"/>
        </w:rPr>
        <w:t>tului de confidentialitate;</w:t>
      </w:r>
    </w:p>
    <w:p xmlns:wp14="http://schemas.microsoft.com/office/word/2010/wordml" w:rsidR="00395DA1" w:rsidRDefault="00C754F0" w14:paraId="44BCA46B" wp14:textId="77777777">
      <w:pPr>
        <w:pStyle w:val="Standard"/>
        <w:numPr>
          <w:ilvl w:val="0"/>
          <w:numId w:val="15"/>
        </w:numPr>
        <w:spacing w:after="218" w:line="264" w:lineRule="auto"/>
        <w:ind w:left="367" w:firstLine="708"/>
        <w:rPr>
          <w:sz w:val="20"/>
        </w:rPr>
      </w:pPr>
      <w:r>
        <w:rPr>
          <w:sz w:val="20"/>
        </w:rPr>
        <w:t>ANGAJATUL a fost obligat în mod legal să dezvăluie informaţia.</w:t>
      </w:r>
    </w:p>
    <w:p xmlns:wp14="http://schemas.microsoft.com/office/word/2010/wordml" w:rsidR="00395DA1" w:rsidRDefault="00C754F0" w14:paraId="69AD5B26" wp14:textId="77777777">
      <w:pPr>
        <w:pStyle w:val="Standard"/>
        <w:spacing w:after="218" w:line="264" w:lineRule="auto"/>
        <w:ind w:left="-15" w:firstLine="708"/>
        <w:rPr>
          <w:sz w:val="20"/>
        </w:rPr>
      </w:pPr>
      <w:r>
        <w:rPr>
          <w:sz w:val="20"/>
        </w:rPr>
        <w:t>Ma angajez sa aplic masurile tehnice si organizatorice adecvate pentru protejarea datelor cu caracter personal impotriva distrugerii accidentale sau ilegale, pierder</w:t>
      </w:r>
      <w:r>
        <w:rPr>
          <w:sz w:val="20"/>
        </w:rPr>
        <w:t>ii, modificarii, dezvaluirii sau accesului neautorizat, in special daca prelucrarea respectiva comporta transmisii de date in cadrul unei retele, precum si impotriva oricarei alte forme de prelucrare ilegala.</w:t>
      </w:r>
    </w:p>
    <w:p xmlns:wp14="http://schemas.microsoft.com/office/word/2010/wordml" w:rsidR="00395DA1" w:rsidRDefault="00C754F0" w14:paraId="3159CB84" wp14:textId="77777777">
      <w:pPr>
        <w:pStyle w:val="Standard"/>
        <w:spacing w:after="190" w:line="276" w:lineRule="auto"/>
        <w:ind w:left="0" w:right="2" w:firstLine="708"/>
        <w:rPr>
          <w:color w:val="FF0000"/>
          <w:sz w:val="20"/>
        </w:rPr>
      </w:pPr>
      <w:r>
        <w:rPr>
          <w:color w:val="FF0000"/>
          <w:sz w:val="20"/>
        </w:rPr>
        <w:t>Am fost informat(a) cu privire la faptul ca loc</w:t>
      </w:r>
      <w:r>
        <w:rPr>
          <w:color w:val="FF0000"/>
          <w:sz w:val="20"/>
        </w:rPr>
        <w:t>atia (magazinul/punctul de lucru) este monitorizata prin sistemul video in scopul protejarii bunurilor si personalului pe timpul desfasurarii activitatii la locul de munca si implicit activitatea mea pe timpul programului de munca.</w:t>
      </w:r>
    </w:p>
    <w:p xmlns:wp14="http://schemas.microsoft.com/office/word/2010/wordml" w:rsidR="00395DA1" w:rsidRDefault="00C754F0" w14:paraId="0FD1B0AA" wp14:textId="77777777">
      <w:pPr>
        <w:pStyle w:val="Standard"/>
        <w:spacing w:after="218" w:line="264" w:lineRule="auto"/>
        <w:ind w:left="-15" w:firstLine="763"/>
        <w:rPr>
          <w:sz w:val="20"/>
        </w:rPr>
      </w:pPr>
      <w:r>
        <w:rPr>
          <w:sz w:val="20"/>
        </w:rPr>
        <w:t xml:space="preserve">Sunt constient ca in </w:t>
      </w:r>
      <w:r>
        <w:rPr>
          <w:sz w:val="20"/>
        </w:rPr>
        <w:t>cazul in care voi incalca dispozitiile legate privind confidentialitatea asupra activitatii desfasurate, divulgarea oricaror date si informatii, voi raspunde potrivit legii si prevederilor, Contractului individual de munca, administrativ, disciplinar, mate</w:t>
      </w:r>
      <w:r>
        <w:rPr>
          <w:sz w:val="20"/>
        </w:rPr>
        <w:t>rial, civil sau penal, in raport cu gravitatea faptei.</w:t>
      </w:r>
    </w:p>
    <w:p xmlns:wp14="http://schemas.microsoft.com/office/word/2010/wordml" w:rsidR="00395DA1" w:rsidRDefault="00C754F0" w14:paraId="331E5544" wp14:textId="7A57D2EB">
      <w:pPr>
        <w:pStyle w:val="Standard"/>
        <w:tabs>
          <w:tab w:val="center" w:pos="1946"/>
          <w:tab w:val="center" w:pos="9288"/>
        </w:tabs>
        <w:spacing w:after="218" w:line="264" w:lineRule="auto"/>
        <w:ind w:left="0" w:firstLine="0"/>
      </w:pPr>
      <w:r w:rsidRPr="7CA550D5" w:rsidR="61D42A5F">
        <w:rPr>
          <w:sz w:val="20"/>
          <w:szCs w:val="20"/>
        </w:rPr>
        <w:t xml:space="preserve">Data  </w:t>
      </w:r>
      <w:r w:rsidR="46E79255">
        <w:rPr/>
        <w:t>ɖ</w:t>
      </w:r>
      <w:r w:rsidR="61D42A5F">
        <w:rPr/>
        <w:t xml:space="preserve">                                                                            </w:t>
      </w:r>
      <w:r w:rsidR="44445447">
        <w:rPr/>
        <w:t>ɛ</w:t>
      </w:r>
      <w:r w:rsidR="08B760B1">
        <w:rPr/>
        <w:t xml:space="preserve">                  </w:t>
      </w:r>
      <w:r w:rsidR="3E3E9965">
        <w:rPr/>
        <w:t xml:space="preserve">         </w:t>
      </w:r>
      <w:r w:rsidR="08B760B1">
        <w:rPr/>
        <w:t xml:space="preserve">                                                                      </w:t>
      </w:r>
    </w:p>
    <w:p xmlns:wp14="http://schemas.microsoft.com/office/word/2010/wordml" w:rsidR="00395DA1" w:rsidRDefault="00C754F0" w14:paraId="1458DE3C" wp14:textId="77777777">
      <w:pPr>
        <w:pStyle w:val="Standard"/>
        <w:tabs>
          <w:tab w:val="center" w:pos="1946"/>
          <w:tab w:val="center" w:pos="9288"/>
        </w:tabs>
        <w:spacing w:after="218" w:line="264" w:lineRule="auto"/>
        <w:ind w:left="0" w:firstLine="0"/>
      </w:pPr>
      <w:r>
        <w:rPr>
          <w:sz w:val="20"/>
        </w:rPr>
        <w:t>Semnatura</w:t>
      </w:r>
    </w:p>
    <w:p xmlns:wp14="http://schemas.microsoft.com/office/word/2010/wordml" w:rsidR="00395DA1" w:rsidRDefault="00395DA1" w14:paraId="4101652C" wp14:textId="77777777">
      <w:pPr>
        <w:pStyle w:val="Standard"/>
        <w:spacing w:after="218" w:line="264" w:lineRule="auto"/>
      </w:pPr>
    </w:p>
    <w:sectPr w:rsidR="00395DA1">
      <w:footerReference w:type="even" r:id="rId7"/>
      <w:footerReference w:type="default" r:id="rId8"/>
      <w:pgSz w:w="12240" w:h="15840" w:orient="portrait"/>
      <w:pgMar w:top="720" w:right="378" w:bottom="1158" w:left="7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000000" w:rsidRDefault="00C754F0" w14:paraId="1299C43A" wp14:textId="77777777">
      <w:pPr>
        <w:spacing w:after="0"/>
      </w:pPr>
      <w:r>
        <w:separator/>
      </w:r>
    </w:p>
  </w:endnote>
  <w:endnote w:type="continuationSeparator" w:id="0">
    <w:p xmlns:wp14="http://schemas.microsoft.com/office/word/2010/wordml" w:rsidR="00000000" w:rsidRDefault="00C754F0" w14:paraId="4DDBEF00"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392D46" w:rsidRDefault="00C754F0" w14:paraId="4B99056E" wp14:textId="77777777">
    <w:pPr>
      <w:pStyle w:val="Standard"/>
      <w:spacing w:after="0"/>
      <w:ind w:left="70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392D46" w:rsidRDefault="00C754F0" w14:paraId="4590CB77" wp14:textId="77777777">
    <w:pPr>
      <w:pStyle w:val="Standard"/>
      <w:spacing w:after="0"/>
      <w:ind w:left="708" w:firstLine="0"/>
      <w:jc w:val="lef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000000" w:rsidRDefault="00C754F0" w14:paraId="3461D779" wp14:textId="77777777">
      <w:pPr>
        <w:spacing w:after="0"/>
      </w:pPr>
      <w:r>
        <w:rPr>
          <w:color w:val="000000"/>
        </w:rPr>
        <w:separator/>
      </w:r>
    </w:p>
  </w:footnote>
  <w:footnote w:type="continuationSeparator" w:id="0">
    <w:p xmlns:wp14="http://schemas.microsoft.com/office/word/2010/wordml" w:rsidR="00000000" w:rsidRDefault="00C754F0" w14:paraId="3CF2D8B6" wp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7617"/>
    <w:multiLevelType w:val="multilevel"/>
    <w:tmpl w:val="24DA1FD2"/>
    <w:styleLink w:val="WWNum11"/>
    <w:lvl w:ilvl="0">
      <w:start w:val="1"/>
      <w:numFmt w:val="lowerLetter"/>
      <w:lvlText w:val="%1)"/>
      <w:lvlJc w:val="left"/>
      <w:pPr>
        <w:ind w:left="981"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32"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52"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72"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92"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12"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32"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52"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72" w:hanging="360"/>
      </w:pPr>
      <w:rPr>
        <w:rFonts w:eastAsia="Times New Roman" w:cs="Times New Roman"/>
        <w:b w:val="0"/>
        <w:i w:val="0"/>
        <w:strike w:val="0"/>
        <w:dstrike w:val="0"/>
        <w:color w:val="000000"/>
        <w:position w:val="0"/>
        <w:sz w:val="24"/>
        <w:szCs w:val="24"/>
        <w:u w:val="none"/>
        <w:vertAlign w:val="baseline"/>
      </w:rPr>
    </w:lvl>
  </w:abstractNum>
  <w:abstractNum w:abstractNumId="1" w15:restartNumberingAfterBreak="0">
    <w:nsid w:val="13234D73"/>
    <w:multiLevelType w:val="multilevel"/>
    <w:tmpl w:val="E51265EE"/>
    <w:styleLink w:val="WWNum12"/>
    <w:lvl w:ilvl="0">
      <w:start w:val="1"/>
      <w:numFmt w:val="lowerLetter"/>
      <w:lvlText w:val="%1)"/>
      <w:lvlJc w:val="left"/>
      <w:pPr>
        <w:ind w:left="981"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080"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00"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20"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40"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3960"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680"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00"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20" w:hanging="360"/>
      </w:pPr>
      <w:rPr>
        <w:rFonts w:eastAsia="Times New Roman" w:cs="Times New Roman"/>
        <w:b w:val="0"/>
        <w:i w:val="0"/>
        <w:strike w:val="0"/>
        <w:dstrike w:val="0"/>
        <w:color w:val="000000"/>
        <w:position w:val="0"/>
        <w:sz w:val="24"/>
        <w:szCs w:val="24"/>
        <w:u w:val="none"/>
        <w:vertAlign w:val="baseline"/>
      </w:rPr>
    </w:lvl>
  </w:abstractNum>
  <w:abstractNum w:abstractNumId="2" w15:restartNumberingAfterBreak="0">
    <w:nsid w:val="25556EBD"/>
    <w:multiLevelType w:val="multilevel"/>
    <w:tmpl w:val="273EB8F2"/>
    <w:styleLink w:val="WWNum3"/>
    <w:lvl w:ilvl="0">
      <w:start w:val="1"/>
      <w:numFmt w:val="decimal"/>
      <w:lvlText w:val="%1"/>
      <w:lvlJc w:val="left"/>
      <w:pPr>
        <w:ind w:left="360"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269"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368"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088"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2808"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3528"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248"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4968"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5688" w:hanging="360"/>
      </w:pPr>
      <w:rPr>
        <w:rFonts w:eastAsia="Times New Roman" w:cs="Times New Roman"/>
        <w:b w:val="0"/>
        <w:i w:val="0"/>
        <w:strike w:val="0"/>
        <w:dstrike w:val="0"/>
        <w:color w:val="000000"/>
        <w:position w:val="0"/>
        <w:sz w:val="24"/>
        <w:szCs w:val="24"/>
        <w:u w:val="none"/>
        <w:vertAlign w:val="baseline"/>
      </w:rPr>
    </w:lvl>
  </w:abstractNum>
  <w:abstractNum w:abstractNumId="3" w15:restartNumberingAfterBreak="0">
    <w:nsid w:val="282121F4"/>
    <w:multiLevelType w:val="multilevel"/>
    <w:tmpl w:val="98441216"/>
    <w:styleLink w:val="WWNum15"/>
    <w:lvl w:ilvl="0">
      <w:numFmt w:val="bullet"/>
      <w:lvlText w:val="-"/>
      <w:lvlJc w:val="left"/>
      <w:pPr>
        <w:ind w:left="70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1">
      <w:numFmt w:val="bullet"/>
      <w:lvlText w:val="o"/>
      <w:lvlJc w:val="left"/>
      <w:pPr>
        <w:ind w:left="178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2">
      <w:numFmt w:val="bullet"/>
      <w:lvlText w:val="▪"/>
      <w:lvlJc w:val="left"/>
      <w:pPr>
        <w:ind w:left="250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3">
      <w:numFmt w:val="bullet"/>
      <w:lvlText w:val="•"/>
      <w:lvlJc w:val="left"/>
      <w:pPr>
        <w:ind w:left="322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4">
      <w:numFmt w:val="bullet"/>
      <w:lvlText w:val="o"/>
      <w:lvlJc w:val="left"/>
      <w:pPr>
        <w:ind w:left="394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5">
      <w:numFmt w:val="bullet"/>
      <w:lvlText w:val="▪"/>
      <w:lvlJc w:val="left"/>
      <w:pPr>
        <w:ind w:left="466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6">
      <w:numFmt w:val="bullet"/>
      <w:lvlText w:val="•"/>
      <w:lvlJc w:val="left"/>
      <w:pPr>
        <w:ind w:left="538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7">
      <w:numFmt w:val="bullet"/>
      <w:lvlText w:val="o"/>
      <w:lvlJc w:val="left"/>
      <w:pPr>
        <w:ind w:left="6108" w:hanging="360"/>
      </w:pPr>
      <w:rPr>
        <w:rFonts w:ascii="Times New Roman" w:hAnsi="Times New Roman" w:eastAsia="Times New Roman" w:cs="Times New Roman"/>
        <w:b w:val="0"/>
        <w:i w:val="0"/>
        <w:strike w:val="0"/>
        <w:dstrike w:val="0"/>
        <w:color w:val="000000"/>
        <w:position w:val="0"/>
        <w:sz w:val="20"/>
        <w:szCs w:val="20"/>
        <w:u w:val="none"/>
        <w:vertAlign w:val="baseline"/>
      </w:rPr>
    </w:lvl>
    <w:lvl w:ilvl="8">
      <w:numFmt w:val="bullet"/>
      <w:lvlText w:val="▪"/>
      <w:lvlJc w:val="left"/>
      <w:pPr>
        <w:ind w:left="6828" w:hanging="360"/>
      </w:pPr>
      <w:rPr>
        <w:rFonts w:ascii="Times New Roman" w:hAnsi="Times New Roman" w:eastAsia="Times New Roman" w:cs="Times New Roman"/>
        <w:b w:val="0"/>
        <w:i w:val="0"/>
        <w:strike w:val="0"/>
        <w:dstrike w:val="0"/>
        <w:color w:val="000000"/>
        <w:position w:val="0"/>
        <w:sz w:val="20"/>
        <w:szCs w:val="20"/>
        <w:u w:val="none"/>
        <w:vertAlign w:val="baseline"/>
      </w:rPr>
    </w:lvl>
  </w:abstractNum>
  <w:abstractNum w:abstractNumId="4" w15:restartNumberingAfterBreak="0">
    <w:nsid w:val="29A8486B"/>
    <w:multiLevelType w:val="multilevel"/>
    <w:tmpl w:val="DCECD97C"/>
    <w:styleLink w:val="WWNum9"/>
    <w:lvl w:ilvl="0">
      <w:start w:val="1"/>
      <w:numFmt w:val="lowerLetter"/>
      <w:lvlText w:val="%1)"/>
      <w:lvlJc w:val="left"/>
      <w:pPr>
        <w:ind w:left="1276"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8"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8"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8"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8"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8"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8"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8"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8" w:hanging="360"/>
      </w:pPr>
      <w:rPr>
        <w:rFonts w:eastAsia="Times New Roman" w:cs="Times New Roman"/>
        <w:b w:val="0"/>
        <w:i w:val="0"/>
        <w:strike w:val="0"/>
        <w:dstrike w:val="0"/>
        <w:color w:val="000000"/>
        <w:position w:val="0"/>
        <w:sz w:val="24"/>
        <w:szCs w:val="24"/>
        <w:u w:val="none"/>
        <w:vertAlign w:val="baseline"/>
      </w:rPr>
    </w:lvl>
  </w:abstractNum>
  <w:abstractNum w:abstractNumId="5" w15:restartNumberingAfterBreak="0">
    <w:nsid w:val="315D06F2"/>
    <w:multiLevelType w:val="multilevel"/>
    <w:tmpl w:val="58D0A222"/>
    <w:styleLink w:val="WWNum5"/>
    <w:lvl w:ilvl="0">
      <w:start w:val="1"/>
      <w:numFmt w:val="lowerLetter"/>
      <w:lvlText w:val="%1)"/>
      <w:lvlJc w:val="left"/>
      <w:pPr>
        <w:ind w:left="1276"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8"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8"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8"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8"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8"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8"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8"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8" w:hanging="360"/>
      </w:pPr>
      <w:rPr>
        <w:rFonts w:eastAsia="Times New Roman" w:cs="Times New Roman"/>
        <w:b w:val="0"/>
        <w:i w:val="0"/>
        <w:strike w:val="0"/>
        <w:dstrike w:val="0"/>
        <w:color w:val="000000"/>
        <w:position w:val="0"/>
        <w:sz w:val="24"/>
        <w:szCs w:val="24"/>
        <w:u w:val="none"/>
        <w:vertAlign w:val="baseline"/>
      </w:rPr>
    </w:lvl>
  </w:abstractNum>
  <w:abstractNum w:abstractNumId="6" w15:restartNumberingAfterBreak="0">
    <w:nsid w:val="3D633344"/>
    <w:multiLevelType w:val="multilevel"/>
    <w:tmpl w:val="D3D4F76C"/>
    <w:styleLink w:val="WWNum1"/>
    <w:lvl w:ilvl="0">
      <w:start w:val="1"/>
      <w:numFmt w:val="upperLetter"/>
      <w:lvlText w:val="%1."/>
      <w:lvlJc w:val="left"/>
      <w:pPr>
        <w:ind w:left="992"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080"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00"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20"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40"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3960"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680"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00"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20" w:hanging="360"/>
      </w:pPr>
      <w:rPr>
        <w:rFonts w:eastAsia="Times New Roman" w:cs="Times New Roman"/>
        <w:b w:val="0"/>
        <w:i w:val="0"/>
        <w:strike w:val="0"/>
        <w:dstrike w:val="0"/>
        <w:color w:val="000000"/>
        <w:position w:val="0"/>
        <w:sz w:val="24"/>
        <w:szCs w:val="24"/>
        <w:u w:val="none"/>
        <w:vertAlign w:val="baseline"/>
      </w:rPr>
    </w:lvl>
  </w:abstractNum>
  <w:abstractNum w:abstractNumId="7" w15:restartNumberingAfterBreak="0">
    <w:nsid w:val="3D8F5DBD"/>
    <w:multiLevelType w:val="multilevel"/>
    <w:tmpl w:val="DF4E45FC"/>
    <w:styleLink w:val="WWNum8"/>
    <w:lvl w:ilvl="0">
      <w:start w:val="12"/>
      <w:numFmt w:val="upperLetter"/>
      <w:lvlText w:val="%1."/>
      <w:lvlJc w:val="left"/>
      <w:pPr>
        <w:ind w:left="1382"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36"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56"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76"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96"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16"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36"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56"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76" w:hanging="360"/>
      </w:pPr>
      <w:rPr>
        <w:rFonts w:eastAsia="Times New Roman" w:cs="Times New Roman"/>
        <w:b w:val="0"/>
        <w:i w:val="0"/>
        <w:strike w:val="0"/>
        <w:dstrike w:val="0"/>
        <w:color w:val="000000"/>
        <w:position w:val="0"/>
        <w:sz w:val="24"/>
        <w:szCs w:val="24"/>
        <w:u w:val="none"/>
        <w:vertAlign w:val="baseline"/>
      </w:rPr>
    </w:lvl>
  </w:abstractNum>
  <w:abstractNum w:abstractNumId="8" w15:restartNumberingAfterBreak="0">
    <w:nsid w:val="450B6FF1"/>
    <w:multiLevelType w:val="multilevel"/>
    <w:tmpl w:val="97A87260"/>
    <w:styleLink w:val="WWNum4"/>
    <w:lvl w:ilvl="0">
      <w:start w:val="1"/>
      <w:numFmt w:val="decimal"/>
      <w:lvlText w:val="%1."/>
      <w:lvlJc w:val="left"/>
      <w:pPr>
        <w:ind w:left="1269"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8"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8"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8"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8"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8"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8"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8"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8" w:hanging="360"/>
      </w:pPr>
      <w:rPr>
        <w:rFonts w:eastAsia="Times New Roman" w:cs="Times New Roman"/>
        <w:b w:val="0"/>
        <w:i w:val="0"/>
        <w:strike w:val="0"/>
        <w:dstrike w:val="0"/>
        <w:color w:val="000000"/>
        <w:position w:val="0"/>
        <w:sz w:val="24"/>
        <w:szCs w:val="24"/>
        <w:u w:val="none"/>
        <w:vertAlign w:val="baseline"/>
      </w:rPr>
    </w:lvl>
  </w:abstractNum>
  <w:abstractNum w:abstractNumId="9" w15:restartNumberingAfterBreak="0">
    <w:nsid w:val="46E873B1"/>
    <w:multiLevelType w:val="multilevel"/>
    <w:tmpl w:val="3FD8A4BA"/>
    <w:styleLink w:val="WWNum6"/>
    <w:lvl w:ilvl="0">
      <w:start w:val="3"/>
      <w:numFmt w:val="decimal"/>
      <w:lvlText w:val="%1."/>
      <w:lvlJc w:val="left"/>
      <w:pPr>
        <w:ind w:left="981"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32"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52"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72"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92"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12"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32"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52"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72" w:hanging="360"/>
      </w:pPr>
      <w:rPr>
        <w:rFonts w:eastAsia="Times New Roman" w:cs="Times New Roman"/>
        <w:b w:val="0"/>
        <w:i w:val="0"/>
        <w:strike w:val="0"/>
        <w:dstrike w:val="0"/>
        <w:color w:val="000000"/>
        <w:position w:val="0"/>
        <w:sz w:val="24"/>
        <w:szCs w:val="24"/>
        <w:u w:val="none"/>
        <w:vertAlign w:val="baseline"/>
      </w:rPr>
    </w:lvl>
  </w:abstractNum>
  <w:abstractNum w:abstractNumId="10" w15:restartNumberingAfterBreak="0">
    <w:nsid w:val="53F70108"/>
    <w:multiLevelType w:val="multilevel"/>
    <w:tmpl w:val="95068D8A"/>
    <w:styleLink w:val="WWNum2"/>
    <w:lvl w:ilvl="0">
      <w:start w:val="5"/>
      <w:numFmt w:val="upperLetter"/>
      <w:lvlText w:val="%1."/>
      <w:lvlJc w:val="left"/>
      <w:pPr>
        <w:ind w:left="1104"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42"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62"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82"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302"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22"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42"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62"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82" w:hanging="360"/>
      </w:pPr>
      <w:rPr>
        <w:rFonts w:eastAsia="Times New Roman" w:cs="Times New Roman"/>
        <w:b w:val="0"/>
        <w:i w:val="0"/>
        <w:strike w:val="0"/>
        <w:dstrike w:val="0"/>
        <w:color w:val="000000"/>
        <w:position w:val="0"/>
        <w:sz w:val="24"/>
        <w:szCs w:val="24"/>
        <w:u w:val="none"/>
        <w:vertAlign w:val="baseline"/>
      </w:rPr>
    </w:lvl>
  </w:abstractNum>
  <w:abstractNum w:abstractNumId="11" w15:restartNumberingAfterBreak="0">
    <w:nsid w:val="63C009AC"/>
    <w:multiLevelType w:val="multilevel"/>
    <w:tmpl w:val="5B48400A"/>
    <w:styleLink w:val="WWNum14"/>
    <w:lvl w:ilvl="0">
      <w:start w:val="1"/>
      <w:numFmt w:val="decimal"/>
      <w:lvlText w:val="%1."/>
      <w:lvlJc w:val="left"/>
      <w:pPr>
        <w:ind w:left="1068"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6"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6"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6"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6"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6"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6"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6"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6" w:hanging="360"/>
      </w:pPr>
      <w:rPr>
        <w:rFonts w:eastAsia="Times New Roman" w:cs="Times New Roman"/>
        <w:b w:val="0"/>
        <w:i w:val="0"/>
        <w:strike w:val="0"/>
        <w:dstrike w:val="0"/>
        <w:color w:val="000000"/>
        <w:position w:val="0"/>
        <w:sz w:val="24"/>
        <w:szCs w:val="24"/>
        <w:u w:val="none"/>
        <w:vertAlign w:val="baseline"/>
      </w:rPr>
    </w:lvl>
  </w:abstractNum>
  <w:abstractNum w:abstractNumId="12" w15:restartNumberingAfterBreak="0">
    <w:nsid w:val="79C25081"/>
    <w:multiLevelType w:val="multilevel"/>
    <w:tmpl w:val="779E7AD4"/>
    <w:styleLink w:val="WWNum7"/>
    <w:lvl w:ilvl="0">
      <w:start w:val="1"/>
      <w:numFmt w:val="lowerLetter"/>
      <w:lvlText w:val="%1)"/>
      <w:lvlJc w:val="left"/>
      <w:pPr>
        <w:ind w:left="981"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2"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2"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2"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2"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2"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2"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2"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2" w:hanging="360"/>
      </w:pPr>
      <w:rPr>
        <w:rFonts w:eastAsia="Times New Roman" w:cs="Times New Roman"/>
        <w:b w:val="0"/>
        <w:i w:val="0"/>
        <w:strike w:val="0"/>
        <w:dstrike w:val="0"/>
        <w:color w:val="000000"/>
        <w:position w:val="0"/>
        <w:sz w:val="24"/>
        <w:szCs w:val="24"/>
        <w:u w:val="none"/>
        <w:vertAlign w:val="baseline"/>
      </w:rPr>
    </w:lvl>
  </w:abstractNum>
  <w:abstractNum w:abstractNumId="13" w15:restartNumberingAfterBreak="0">
    <w:nsid w:val="7A1837AC"/>
    <w:multiLevelType w:val="multilevel"/>
    <w:tmpl w:val="1F962A96"/>
    <w:styleLink w:val="WWNum10"/>
    <w:lvl w:ilvl="0">
      <w:start w:val="1"/>
      <w:numFmt w:val="lowerLetter"/>
      <w:lvlText w:val="%1)"/>
      <w:lvlJc w:val="left"/>
      <w:pPr>
        <w:ind w:left="1276"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125"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45"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65"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85"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4005"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725"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45"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65" w:hanging="360"/>
      </w:pPr>
      <w:rPr>
        <w:rFonts w:eastAsia="Times New Roman" w:cs="Times New Roman"/>
        <w:b w:val="0"/>
        <w:i w:val="0"/>
        <w:strike w:val="0"/>
        <w:dstrike w:val="0"/>
        <w:color w:val="000000"/>
        <w:position w:val="0"/>
        <w:sz w:val="24"/>
        <w:szCs w:val="24"/>
        <w:u w:val="none"/>
        <w:vertAlign w:val="baseline"/>
      </w:rPr>
    </w:lvl>
  </w:abstractNum>
  <w:abstractNum w:abstractNumId="14" w15:restartNumberingAfterBreak="0">
    <w:nsid w:val="7AC519BC"/>
    <w:multiLevelType w:val="multilevel"/>
    <w:tmpl w:val="F55C60EC"/>
    <w:styleLink w:val="WWNum13"/>
    <w:lvl w:ilvl="0">
      <w:start w:val="1"/>
      <w:numFmt w:val="lowerLetter"/>
      <w:lvlText w:val="%1)"/>
      <w:lvlJc w:val="left"/>
      <w:pPr>
        <w:ind w:left="981"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ind w:left="1094" w:hanging="360"/>
      </w:pPr>
      <w:rPr>
        <w:rFonts w:eastAsia="Times New Roman" w:cs="Times New Roman"/>
        <w:b w:val="0"/>
        <w:i w:val="0"/>
        <w:strike w:val="0"/>
        <w:dstrike w:val="0"/>
        <w:color w:val="000000"/>
        <w:position w:val="0"/>
        <w:sz w:val="24"/>
        <w:szCs w:val="24"/>
        <w:u w:val="none"/>
        <w:vertAlign w:val="baseline"/>
      </w:rPr>
    </w:lvl>
    <w:lvl w:ilvl="2">
      <w:start w:val="1"/>
      <w:numFmt w:val="lowerRoman"/>
      <w:lvlText w:val="%1.%2.%3"/>
      <w:lvlJc w:val="left"/>
      <w:pPr>
        <w:ind w:left="1814" w:hanging="360"/>
      </w:pPr>
      <w:rPr>
        <w:rFonts w:eastAsia="Times New Roman" w:cs="Times New Roman"/>
        <w:b w:val="0"/>
        <w:i w:val="0"/>
        <w:strike w:val="0"/>
        <w:dstrike w:val="0"/>
        <w:color w:val="000000"/>
        <w:position w:val="0"/>
        <w:sz w:val="24"/>
        <w:szCs w:val="24"/>
        <w:u w:val="none"/>
        <w:vertAlign w:val="baseline"/>
      </w:rPr>
    </w:lvl>
    <w:lvl w:ilvl="3">
      <w:start w:val="1"/>
      <w:numFmt w:val="decimal"/>
      <w:lvlText w:val="%1.%2.%3.%4"/>
      <w:lvlJc w:val="left"/>
      <w:pPr>
        <w:ind w:left="2534" w:hanging="360"/>
      </w:pPr>
      <w:rPr>
        <w:rFonts w:eastAsia="Times New Roman" w:cs="Times New Roman"/>
        <w:b w:val="0"/>
        <w:i w:val="0"/>
        <w:strike w:val="0"/>
        <w:dstrike w:val="0"/>
        <w:color w:val="000000"/>
        <w:position w:val="0"/>
        <w:sz w:val="24"/>
        <w:szCs w:val="24"/>
        <w:u w:val="none"/>
        <w:vertAlign w:val="baseline"/>
      </w:rPr>
    </w:lvl>
    <w:lvl w:ilvl="4">
      <w:start w:val="1"/>
      <w:numFmt w:val="lowerLetter"/>
      <w:lvlText w:val="%1.%2.%3.%4.%5"/>
      <w:lvlJc w:val="left"/>
      <w:pPr>
        <w:ind w:left="3254" w:hanging="360"/>
      </w:pPr>
      <w:rPr>
        <w:rFonts w:eastAsia="Times New Roman" w:cs="Times New Roman"/>
        <w:b w:val="0"/>
        <w:i w:val="0"/>
        <w:strike w:val="0"/>
        <w:dstrike w:val="0"/>
        <w:color w:val="000000"/>
        <w:position w:val="0"/>
        <w:sz w:val="24"/>
        <w:szCs w:val="24"/>
        <w:u w:val="none"/>
        <w:vertAlign w:val="baseline"/>
      </w:rPr>
    </w:lvl>
    <w:lvl w:ilvl="5">
      <w:start w:val="1"/>
      <w:numFmt w:val="lowerRoman"/>
      <w:lvlText w:val="%1.%2.%3.%4.%5.%6"/>
      <w:lvlJc w:val="left"/>
      <w:pPr>
        <w:ind w:left="3974" w:hanging="360"/>
      </w:pPr>
      <w:rPr>
        <w:rFonts w:eastAsia="Times New Roman" w:cs="Times New Roman"/>
        <w:b w:val="0"/>
        <w:i w:val="0"/>
        <w:strike w:val="0"/>
        <w:dstrike w:val="0"/>
        <w:color w:val="000000"/>
        <w:position w:val="0"/>
        <w:sz w:val="24"/>
        <w:szCs w:val="24"/>
        <w:u w:val="none"/>
        <w:vertAlign w:val="baseline"/>
      </w:rPr>
    </w:lvl>
    <w:lvl w:ilvl="6">
      <w:start w:val="1"/>
      <w:numFmt w:val="decimal"/>
      <w:lvlText w:val="%1.%2.%3.%4.%5.%6.%7"/>
      <w:lvlJc w:val="left"/>
      <w:pPr>
        <w:ind w:left="4694" w:hanging="360"/>
      </w:pPr>
      <w:rPr>
        <w:rFonts w:eastAsia="Times New Roman" w:cs="Times New Roman"/>
        <w:b w:val="0"/>
        <w:i w:val="0"/>
        <w:strike w:val="0"/>
        <w:dstrike w:val="0"/>
        <w:color w:val="000000"/>
        <w:position w:val="0"/>
        <w:sz w:val="24"/>
        <w:szCs w:val="24"/>
        <w:u w:val="none"/>
        <w:vertAlign w:val="baseline"/>
      </w:rPr>
    </w:lvl>
    <w:lvl w:ilvl="7">
      <w:start w:val="1"/>
      <w:numFmt w:val="lowerLetter"/>
      <w:lvlText w:val="%1.%2.%3.%4.%5.%6.%7.%8"/>
      <w:lvlJc w:val="left"/>
      <w:pPr>
        <w:ind w:left="5414" w:hanging="360"/>
      </w:pPr>
      <w:rPr>
        <w:rFonts w:eastAsia="Times New Roman" w:cs="Times New Roman"/>
        <w:b w:val="0"/>
        <w:i w:val="0"/>
        <w:strike w:val="0"/>
        <w:dstrike w:val="0"/>
        <w:color w:val="000000"/>
        <w:position w:val="0"/>
        <w:sz w:val="24"/>
        <w:szCs w:val="24"/>
        <w:u w:val="none"/>
        <w:vertAlign w:val="baseline"/>
      </w:rPr>
    </w:lvl>
    <w:lvl w:ilvl="8">
      <w:start w:val="1"/>
      <w:numFmt w:val="lowerRoman"/>
      <w:lvlText w:val="%1.%2.%3.%4.%5.%6.%7.%8.%9"/>
      <w:lvlJc w:val="left"/>
      <w:pPr>
        <w:ind w:left="6134" w:hanging="360"/>
      </w:pPr>
      <w:rPr>
        <w:rFonts w:eastAsia="Times New Roman" w:cs="Times New Roman"/>
        <w:b w:val="0"/>
        <w:i w:val="0"/>
        <w:strike w:val="0"/>
        <w:dstrike w:val="0"/>
        <w:color w:val="000000"/>
        <w:position w:val="0"/>
        <w:sz w:val="24"/>
        <w:szCs w:val="24"/>
        <w:u w:val="none"/>
        <w:vertAlign w:val="baseline"/>
      </w:rPr>
    </w:lvl>
  </w:abstractNum>
  <w:num w:numId="1">
    <w:abstractNumId w:val="6"/>
  </w:num>
  <w:num w:numId="2">
    <w:abstractNumId w:val="10"/>
  </w:num>
  <w:num w:numId="3">
    <w:abstractNumId w:val="2"/>
  </w:num>
  <w:num w:numId="4">
    <w:abstractNumId w:val="8"/>
  </w:num>
  <w:num w:numId="5">
    <w:abstractNumId w:val="5"/>
  </w:num>
  <w:num w:numId="6">
    <w:abstractNumId w:val="9"/>
  </w:num>
  <w:num w:numId="7">
    <w:abstractNumId w:val="12"/>
  </w:num>
  <w:num w:numId="8">
    <w:abstractNumId w:val="7"/>
  </w:num>
  <w:num w:numId="9">
    <w:abstractNumId w:val="4"/>
  </w:num>
  <w:num w:numId="10">
    <w:abstractNumId w:val="13"/>
  </w:num>
  <w:num w:numId="11">
    <w:abstractNumId w:val="0"/>
  </w:num>
  <w:num w:numId="12">
    <w:abstractNumId w:val="1"/>
  </w:num>
  <w:num w:numId="13">
    <w:abstractNumId w:val="14"/>
  </w:num>
  <w:num w:numId="14">
    <w:abstractNumId w:val="11"/>
  </w:num>
  <w:num w:numId="15">
    <w:abstractNumId w:val="3"/>
  </w:num>
  <w:num w:numId="16">
    <w:abstractNumId w:val="6"/>
    <w:lvlOverride w:ilvl="0">
      <w:startOverride w:val="1"/>
    </w:lvlOverride>
  </w:num>
  <w:num w:numId="17">
    <w:abstractNumId w:val="10"/>
    <w:lvlOverride w:ilvl="0">
      <w:startOverride w:val="5"/>
    </w:lvlOverride>
  </w:num>
  <w:num w:numId="18">
    <w:abstractNumId w:val="10"/>
    <w:lvlOverride w:ilvl="0">
      <w:startOverride w:val="5"/>
    </w:lvlOverride>
  </w:num>
  <w:num w:numId="19">
    <w:abstractNumId w:val="8"/>
    <w:lvlOverride w:ilvl="0">
      <w:startOverride w:val="1"/>
    </w:lvlOverride>
  </w:num>
  <w:num w:numId="20">
    <w:abstractNumId w:val="5"/>
    <w:lvlOverride w:ilvl="0">
      <w:startOverride w:val="1"/>
    </w:lvlOverride>
  </w:num>
  <w:num w:numId="21">
    <w:abstractNumId w:val="9"/>
    <w:lvlOverride w:ilvl="0">
      <w:startOverride w:val="3"/>
    </w:lvlOverride>
  </w:num>
  <w:num w:numId="22">
    <w:abstractNumId w:val="12"/>
    <w:lvlOverride w:ilvl="0">
      <w:startOverride w:val="1"/>
    </w:lvlOverride>
  </w:num>
  <w:num w:numId="23">
    <w:abstractNumId w:val="7"/>
    <w:lvlOverride w:ilvl="0">
      <w:startOverride w:val="12"/>
    </w:lvlOverride>
  </w:num>
  <w:num w:numId="24">
    <w:abstractNumId w:val="4"/>
    <w:lvlOverride w:ilvl="0">
      <w:startOverride w:val="1"/>
    </w:lvlOverride>
  </w:num>
  <w:num w:numId="25">
    <w:abstractNumId w:val="13"/>
    <w:lvlOverride w:ilvl="0">
      <w:startOverride w:val="1"/>
    </w:lvlOverride>
  </w:num>
  <w:num w:numId="26">
    <w:abstractNumId w:val="0"/>
    <w:lvlOverride w:ilvl="0">
      <w:startOverride w:val="1"/>
    </w:lvlOverride>
  </w:num>
  <w:num w:numId="27">
    <w:abstractNumId w:val="1"/>
    <w:lvlOverride w:ilvl="0">
      <w:startOverride w:val="1"/>
    </w:lvlOverride>
  </w:num>
  <w:num w:numId="28">
    <w:abstractNumId w:val="14"/>
    <w:lvlOverride w:ilvl="0">
      <w:startOverride w:val="1"/>
    </w:lvlOverride>
  </w:num>
  <w:num w:numId="29">
    <w:abstractNumId w:val="11"/>
    <w:lvlOverride w:ilvl="0">
      <w:startOverride w:val="1"/>
    </w:lvlOverride>
  </w:num>
  <w:num w:numId="30">
    <w:abstractNumId w:val="3"/>
    <w:lvlOverride w:ilv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attachedTemplate r:id="rId1"/>
  <w:trackRevisions w:val="false"/>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95DA1"/>
    <w:rsid w:val="00359C9E"/>
    <w:rsid w:val="00395DA1"/>
    <w:rsid w:val="00444642"/>
    <w:rsid w:val="006614B6"/>
    <w:rsid w:val="006A5771"/>
    <w:rsid w:val="00C754F0"/>
    <w:rsid w:val="00E2112E"/>
    <w:rsid w:val="013A04A1"/>
    <w:rsid w:val="0304DD90"/>
    <w:rsid w:val="036D6299"/>
    <w:rsid w:val="039B10F7"/>
    <w:rsid w:val="05B423C1"/>
    <w:rsid w:val="08B760B1"/>
    <w:rsid w:val="09252960"/>
    <w:rsid w:val="0972AF40"/>
    <w:rsid w:val="0AF07BAD"/>
    <w:rsid w:val="0B300AC4"/>
    <w:rsid w:val="0D6DD33A"/>
    <w:rsid w:val="0E472C9B"/>
    <w:rsid w:val="0ED38967"/>
    <w:rsid w:val="117407CC"/>
    <w:rsid w:val="13E4E37E"/>
    <w:rsid w:val="169B2445"/>
    <w:rsid w:val="184AE2FF"/>
    <w:rsid w:val="19367F28"/>
    <w:rsid w:val="1B32FD9B"/>
    <w:rsid w:val="1D338E87"/>
    <w:rsid w:val="1F7B3EB4"/>
    <w:rsid w:val="1F90B173"/>
    <w:rsid w:val="202717F0"/>
    <w:rsid w:val="20A3E483"/>
    <w:rsid w:val="219DD68F"/>
    <w:rsid w:val="22536E57"/>
    <w:rsid w:val="22799E42"/>
    <w:rsid w:val="2349C80B"/>
    <w:rsid w:val="24602986"/>
    <w:rsid w:val="24ED263A"/>
    <w:rsid w:val="2549A571"/>
    <w:rsid w:val="25504EAF"/>
    <w:rsid w:val="257D2681"/>
    <w:rsid w:val="25CC823C"/>
    <w:rsid w:val="2686D827"/>
    <w:rsid w:val="287B7359"/>
    <w:rsid w:val="29363825"/>
    <w:rsid w:val="2B59C0DD"/>
    <w:rsid w:val="2D7B050F"/>
    <w:rsid w:val="2DC9C6B3"/>
    <w:rsid w:val="2F50F69A"/>
    <w:rsid w:val="2FAC6FFC"/>
    <w:rsid w:val="3057CFF8"/>
    <w:rsid w:val="30B0AAB4"/>
    <w:rsid w:val="32B15C10"/>
    <w:rsid w:val="3359FCD0"/>
    <w:rsid w:val="3390BEC9"/>
    <w:rsid w:val="33DBA8B7"/>
    <w:rsid w:val="34BCE43E"/>
    <w:rsid w:val="350B0538"/>
    <w:rsid w:val="3649E02C"/>
    <w:rsid w:val="36675246"/>
    <w:rsid w:val="380A39D9"/>
    <w:rsid w:val="38787EC1"/>
    <w:rsid w:val="3A1600E2"/>
    <w:rsid w:val="3A31E9F2"/>
    <w:rsid w:val="3D90E427"/>
    <w:rsid w:val="3DA6C84E"/>
    <w:rsid w:val="3E3E9965"/>
    <w:rsid w:val="40CAAF6F"/>
    <w:rsid w:val="41C7120A"/>
    <w:rsid w:val="41D63013"/>
    <w:rsid w:val="41EEE0BD"/>
    <w:rsid w:val="43C9DC50"/>
    <w:rsid w:val="44445447"/>
    <w:rsid w:val="44908A94"/>
    <w:rsid w:val="451657BF"/>
    <w:rsid w:val="466ACB15"/>
    <w:rsid w:val="46E79255"/>
    <w:rsid w:val="47227301"/>
    <w:rsid w:val="475E3C2C"/>
    <w:rsid w:val="477EE167"/>
    <w:rsid w:val="489FAA89"/>
    <w:rsid w:val="48A16758"/>
    <w:rsid w:val="48E3C2BD"/>
    <w:rsid w:val="4B46802A"/>
    <w:rsid w:val="4B58ED4E"/>
    <w:rsid w:val="4B6374A4"/>
    <w:rsid w:val="4D058F04"/>
    <w:rsid w:val="4D6393D1"/>
    <w:rsid w:val="4D930A29"/>
    <w:rsid w:val="4E1F2805"/>
    <w:rsid w:val="4ECA3BFB"/>
    <w:rsid w:val="4EE386A5"/>
    <w:rsid w:val="4F154388"/>
    <w:rsid w:val="4F256EAA"/>
    <w:rsid w:val="4F9EE14F"/>
    <w:rsid w:val="4FF029A6"/>
    <w:rsid w:val="50045EEF"/>
    <w:rsid w:val="5017B2C7"/>
    <w:rsid w:val="5020FB55"/>
    <w:rsid w:val="5064AF58"/>
    <w:rsid w:val="5161BA5E"/>
    <w:rsid w:val="51747C71"/>
    <w:rsid w:val="52913B3C"/>
    <w:rsid w:val="52DEC1C6"/>
    <w:rsid w:val="53399397"/>
    <w:rsid w:val="538D763C"/>
    <w:rsid w:val="53BB1335"/>
    <w:rsid w:val="56F08A74"/>
    <w:rsid w:val="577FB1C1"/>
    <w:rsid w:val="57921C49"/>
    <w:rsid w:val="5839CAF1"/>
    <w:rsid w:val="59BC56F6"/>
    <w:rsid w:val="5A913475"/>
    <w:rsid w:val="5AFF2B5D"/>
    <w:rsid w:val="5B0B8276"/>
    <w:rsid w:val="5BBD6CE0"/>
    <w:rsid w:val="5DA0B65B"/>
    <w:rsid w:val="60A705C4"/>
    <w:rsid w:val="60E61299"/>
    <w:rsid w:val="61C69567"/>
    <w:rsid w:val="61D42A5F"/>
    <w:rsid w:val="61E9A335"/>
    <w:rsid w:val="628EFBED"/>
    <w:rsid w:val="6335128E"/>
    <w:rsid w:val="635B6B9A"/>
    <w:rsid w:val="6464A6CE"/>
    <w:rsid w:val="64B94831"/>
    <w:rsid w:val="64D3E152"/>
    <w:rsid w:val="64EFA33A"/>
    <w:rsid w:val="68042D1F"/>
    <w:rsid w:val="6821AF00"/>
    <w:rsid w:val="69958735"/>
    <w:rsid w:val="6B8DBBA8"/>
    <w:rsid w:val="6CE40841"/>
    <w:rsid w:val="6D0A9340"/>
    <w:rsid w:val="701B3B7D"/>
    <w:rsid w:val="70552386"/>
    <w:rsid w:val="70AE1F0F"/>
    <w:rsid w:val="719CF5F2"/>
    <w:rsid w:val="71DC69A0"/>
    <w:rsid w:val="7291B914"/>
    <w:rsid w:val="74ACCB6B"/>
    <w:rsid w:val="77B996E9"/>
    <w:rsid w:val="796A234F"/>
    <w:rsid w:val="79B400F4"/>
    <w:rsid w:val="7A3E89DA"/>
    <w:rsid w:val="7A5C9BEC"/>
    <w:rsid w:val="7A70E269"/>
    <w:rsid w:val="7AED2093"/>
    <w:rsid w:val="7CA550D5"/>
    <w:rsid w:val="7D0F609F"/>
    <w:rsid w:val="7D54CD1E"/>
    <w:rsid w:val="7DA4C9F4"/>
    <w:rsid w:val="7DEC7BF4"/>
    <w:rsid w:val="7E435C99"/>
    <w:rsid w:val="7E9EB135"/>
    <w:rsid w:val="7EDAACEC"/>
    <w:rsid w:val="7F15FF45"/>
    <w:rsid w:val="7F804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64E6"/>
  <w15:docId w15:val="{044B6160-6FF5-4050-9CC7-D7035C6079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SimSun" w:cs="Tahoma"/>
        <w:kern w:val="3"/>
        <w:sz w:val="22"/>
        <w:szCs w:val="22"/>
        <w:lang w:val="en-US"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style>
  <w:style w:type="paragraph" w:styleId="Heading1">
    <w:name w:val="heading 1"/>
    <w:basedOn w:val="Heading"/>
    <w:next w:val="Textbody"/>
    <w:uiPriority w:val="9"/>
    <w:qFormat/>
    <w:pPr>
      <w:keepLines/>
      <w:spacing w:before="0" w:after="256"/>
      <w:ind w:left="362" w:firstLine="0"/>
      <w:jc w:val="right"/>
      <w:outlineLvl w:val="0"/>
    </w:pPr>
    <w:rPr>
      <w:rFonts w:ascii="Times New Roman" w:hAnsi="Times New Roman" w:eastAsia="Times New Roman" w:cs="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andard" w:customStyle="1">
    <w:name w:val="Standard"/>
    <w:pPr>
      <w:widowControl/>
      <w:suppressAutoHyphens/>
      <w:spacing w:after="4"/>
      <w:ind w:left="367" w:firstLine="9"/>
      <w:jc w:val="both"/>
    </w:pPr>
    <w:rPr>
      <w:rFonts w:ascii="Times New Roman" w:hAnsi="Times New Roman" w:eastAsia="Times New Roman" w:cs="Times New Roman"/>
      <w:color w:val="000000"/>
      <w:sz w:val="24"/>
    </w:rPr>
  </w:style>
  <w:style w:type="paragraph" w:styleId="Heading" w:customStyle="1">
    <w:name w:val="Heading"/>
    <w:basedOn w:val="Standard"/>
    <w:next w:val="Textbody"/>
    <w:pPr>
      <w:keepNext/>
      <w:spacing w:before="240" w:after="120"/>
    </w:pPr>
    <w:rPr>
      <w:rFonts w:ascii="Arial" w:hAnsi="Arial" w:eastAsia="Microsoft YaHei" w:cs="Mangal"/>
      <w:sz w:val="28"/>
      <w:szCs w:val="28"/>
    </w:rPr>
  </w:style>
  <w:style w:type="paragraph" w:styleId="Textbody" w:customStyle="1">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Cs w:val="24"/>
    </w:rPr>
  </w:style>
  <w:style w:type="paragraph" w:styleId="Index" w:customStyle="1">
    <w:name w:val="Index"/>
    <w:basedOn w:val="Standard"/>
    <w:pPr>
      <w:suppressLineNumbers/>
    </w:pPr>
    <w:rPr>
      <w:rFonts w:cs="Mangal"/>
    </w:rPr>
  </w:style>
  <w:style w:type="paragraph" w:styleId="BalloonText">
    <w:name w:val="Balloon Text"/>
    <w:basedOn w:val="Standard"/>
    <w:pPr>
      <w:spacing w:after="0"/>
    </w:pPr>
    <w:rPr>
      <w:rFonts w:ascii="Segoe UI" w:hAnsi="Segoe UI" w:cs="Segoe UI"/>
      <w:sz w:val="18"/>
      <w:szCs w:val="18"/>
    </w:rPr>
  </w:style>
  <w:style w:type="paragraph" w:styleId="ListParagraph">
    <w:name w:val="List Paragraph"/>
    <w:basedOn w:val="Standard"/>
    <w:pPr>
      <w:ind w:left="720" w:firstLine="0"/>
    </w:pPr>
  </w:style>
  <w:style w:type="paragraph" w:styleId="Footer">
    <w:name w:val="footer"/>
    <w:basedOn w:val="Standard"/>
    <w:pPr>
      <w:suppressLineNumbers/>
      <w:tabs>
        <w:tab w:val="center" w:pos="5186"/>
        <w:tab w:val="right" w:pos="10005"/>
      </w:tabs>
    </w:pPr>
  </w:style>
  <w:style w:type="paragraph" w:styleId="TableContents" w:customStyle="1">
    <w:name w:val="Table Contents"/>
    <w:basedOn w:val="Standard"/>
    <w:pPr>
      <w:suppressLineNumbers/>
    </w:pPr>
  </w:style>
  <w:style w:type="paragraph" w:styleId="NormalWeb">
    <w:name w:val="Normal (Web)"/>
    <w:basedOn w:val="Normal"/>
    <w:pPr>
      <w:widowControl/>
      <w:suppressAutoHyphens w:val="0"/>
      <w:spacing w:before="100" w:after="119"/>
      <w:textAlignment w:val="auto"/>
    </w:pPr>
    <w:rPr>
      <w:rFonts w:ascii="Times New Roman" w:hAnsi="Times New Roman" w:eastAsia="Times New Roman" w:cs="Times New Roman"/>
      <w:kern w:val="0"/>
      <w:sz w:val="24"/>
      <w:szCs w:val="24"/>
    </w:rPr>
  </w:style>
  <w:style w:type="character" w:styleId="Heading1Char" w:customStyle="1">
    <w:name w:val="Heading 1 Char"/>
    <w:rPr>
      <w:rFonts w:ascii="Times New Roman" w:hAnsi="Times New Roman" w:eastAsia="Times New Roman" w:cs="Times New Roman"/>
      <w:color w:val="000000"/>
      <w:sz w:val="24"/>
    </w:rPr>
  </w:style>
  <w:style w:type="character" w:styleId="BalloonTextChar" w:customStyle="1">
    <w:name w:val="Balloon Text Char"/>
    <w:basedOn w:val="DefaultParagraphFont"/>
    <w:rPr>
      <w:rFonts w:ascii="Segoe UI" w:hAnsi="Segoe UI" w:eastAsia="Times New Roman" w:cs="Segoe UI"/>
      <w:color w:val="000000"/>
      <w:sz w:val="18"/>
      <w:szCs w:val="18"/>
    </w:rPr>
  </w:style>
  <w:style w:type="character" w:styleId="ListLabel1" w:customStyle="1">
    <w:name w:val="ListLabel 1"/>
    <w:rPr>
      <w:rFonts w:eastAsia="Times New Roman" w:cs="Times New Roman"/>
      <w:b w:val="0"/>
      <w:i w:val="0"/>
      <w:strike w:val="0"/>
      <w:dstrike w:val="0"/>
      <w:color w:val="000000"/>
      <w:position w:val="0"/>
      <w:sz w:val="24"/>
      <w:szCs w:val="24"/>
      <w:u w:val="none"/>
      <w:vertAlign w:val="baseline"/>
    </w:rPr>
  </w:style>
  <w:style w:type="character" w:styleId="ListLabel2" w:customStyle="1">
    <w:name w:val="ListLabel 2"/>
    <w:rPr>
      <w:rFonts w:eastAsia="Times New Roman" w:cs="Times New Roman"/>
      <w:b w:val="0"/>
      <w:i w:val="0"/>
      <w:strike w:val="0"/>
      <w:dstrike w:val="0"/>
      <w:color w:val="000000"/>
      <w:position w:val="0"/>
      <w:sz w:val="20"/>
      <w:szCs w:val="20"/>
      <w:u w:val="none"/>
      <w:vertAlign w:val="baseline"/>
    </w:rPr>
  </w:style>
  <w:style w:type="paragraph" w:styleId="Default" w:customStyle="1">
    <w:name w:val="Default"/>
    <w:pPr>
      <w:widowControl/>
      <w:autoSpaceDE w:val="0"/>
      <w:spacing w:after="0"/>
      <w:textAlignment w:val="auto"/>
    </w:pPr>
    <w:rPr>
      <w:rFonts w:ascii="Times New Roman" w:hAnsi="Times New Roman" w:cs="Times New Roman"/>
      <w:color w:val="000000"/>
      <w:kern w:val="0"/>
      <w:sz w:val="24"/>
      <w:szCs w:val="24"/>
    </w:rPr>
  </w:style>
  <w:style w:type="numbering" w:styleId="WWNum1" w:customStyle="1">
    <w:name w:val="WWNum1"/>
    <w:basedOn w:val="NoList"/>
    <w:pPr>
      <w:numPr>
        <w:numId w:val="1"/>
      </w:numPr>
    </w:pPr>
  </w:style>
  <w:style w:type="numbering" w:styleId="WWNum2" w:customStyle="1">
    <w:name w:val="WWNum2"/>
    <w:basedOn w:val="NoList"/>
    <w:pPr>
      <w:numPr>
        <w:numId w:val="2"/>
      </w:numPr>
    </w:pPr>
  </w:style>
  <w:style w:type="numbering" w:styleId="WWNum3" w:customStyle="1">
    <w:name w:val="WWNum3"/>
    <w:basedOn w:val="NoList"/>
    <w:pPr>
      <w:numPr>
        <w:numId w:val="3"/>
      </w:numPr>
    </w:pPr>
  </w:style>
  <w:style w:type="numbering" w:styleId="WWNum4" w:customStyle="1">
    <w:name w:val="WWNum4"/>
    <w:basedOn w:val="NoList"/>
    <w:pPr>
      <w:numPr>
        <w:numId w:val="4"/>
      </w:numPr>
    </w:pPr>
  </w:style>
  <w:style w:type="numbering" w:styleId="WWNum5" w:customStyle="1">
    <w:name w:val="WWNum5"/>
    <w:basedOn w:val="NoList"/>
    <w:pPr>
      <w:numPr>
        <w:numId w:val="5"/>
      </w:numPr>
    </w:pPr>
  </w:style>
  <w:style w:type="numbering" w:styleId="WWNum6" w:customStyle="1">
    <w:name w:val="WWNum6"/>
    <w:basedOn w:val="NoList"/>
    <w:pPr>
      <w:numPr>
        <w:numId w:val="6"/>
      </w:numPr>
    </w:pPr>
  </w:style>
  <w:style w:type="numbering" w:styleId="WWNum7" w:customStyle="1">
    <w:name w:val="WWNum7"/>
    <w:basedOn w:val="NoList"/>
    <w:pPr>
      <w:numPr>
        <w:numId w:val="7"/>
      </w:numPr>
    </w:pPr>
  </w:style>
  <w:style w:type="numbering" w:styleId="WWNum8" w:customStyle="1">
    <w:name w:val="WWNum8"/>
    <w:basedOn w:val="NoList"/>
    <w:pPr>
      <w:numPr>
        <w:numId w:val="8"/>
      </w:numPr>
    </w:pPr>
  </w:style>
  <w:style w:type="numbering" w:styleId="WWNum9" w:customStyle="1">
    <w:name w:val="WWNum9"/>
    <w:basedOn w:val="NoList"/>
    <w:pPr>
      <w:numPr>
        <w:numId w:val="9"/>
      </w:numPr>
    </w:pPr>
  </w:style>
  <w:style w:type="numbering" w:styleId="WWNum10" w:customStyle="1">
    <w:name w:val="WWNum10"/>
    <w:basedOn w:val="NoList"/>
    <w:pPr>
      <w:numPr>
        <w:numId w:val="10"/>
      </w:numPr>
    </w:pPr>
  </w:style>
  <w:style w:type="numbering" w:styleId="WWNum11" w:customStyle="1">
    <w:name w:val="WWNum11"/>
    <w:basedOn w:val="NoList"/>
    <w:pPr>
      <w:numPr>
        <w:numId w:val="11"/>
      </w:numPr>
    </w:pPr>
  </w:style>
  <w:style w:type="numbering" w:styleId="WWNum12" w:customStyle="1">
    <w:name w:val="WWNum12"/>
    <w:basedOn w:val="NoList"/>
    <w:pPr>
      <w:numPr>
        <w:numId w:val="12"/>
      </w:numPr>
    </w:pPr>
  </w:style>
  <w:style w:type="numbering" w:styleId="WWNum13" w:customStyle="1">
    <w:name w:val="WWNum13"/>
    <w:basedOn w:val="NoList"/>
    <w:pPr>
      <w:numPr>
        <w:numId w:val="13"/>
      </w:numPr>
    </w:pPr>
  </w:style>
  <w:style w:type="numbering" w:styleId="WWNum14" w:customStyle="1">
    <w:name w:val="WWNum14"/>
    <w:basedOn w:val="NoList"/>
    <w:pPr>
      <w:numPr>
        <w:numId w:val="14"/>
      </w:numPr>
    </w:pPr>
  </w:style>
  <w:style w:type="numbering" w:styleId="WWNum15" w:customStyle="1">
    <w:name w:val="WWNum15"/>
    <w:basedOn w:val="NoList"/>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CIM 2024 MAVRU MATILDA VALERICA CO FOCSANI.doc</dc:title>
  <dc:creator>Andreea Juridic</dc:creator>
  <lastModifiedBy>BUB ICO</lastModifiedBy>
  <revision>6</revision>
  <lastPrinted>2025-10-03T12:04:00.0000000Z</lastPrinted>
  <dcterms:created xsi:type="dcterms:W3CDTF">2025-10-09T09:29:00.0000000Z</dcterms:created>
  <dcterms:modified xsi:type="dcterms:W3CDTF">2025-11-07T18:04:49.6163228Z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